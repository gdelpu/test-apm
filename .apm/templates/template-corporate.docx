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3842" w14:textId="15E5C591" w:rsidR="00183B4A" w:rsidRPr="00875CA4" w:rsidRDefault="007829FF" w:rsidP="00183B4A">
      <w:pPr>
        <w:pStyle w:val="TexteduTitredudocumen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61B8AFEE" wp14:editId="04A3374C">
                <wp:simplePos x="0" y="0"/>
                <wp:positionH relativeFrom="column">
                  <wp:posOffset>12700</wp:posOffset>
                </wp:positionH>
                <wp:positionV relativeFrom="paragraph">
                  <wp:posOffset>12700</wp:posOffset>
                </wp:positionV>
                <wp:extent cx="6301105" cy="12700"/>
                <wp:effectExtent l="0" t="38100" r="0" b="25400"/>
                <wp:wrapNone/>
                <wp:docPr id="821430109" name="Zone de texte 821430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1105" cy="12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0D2D68" w14:textId="77777777" w:rsidR="00424DC5" w:rsidRPr="00721017" w:rsidRDefault="00424DC5" w:rsidP="00183B4A">
                            <w:pPr>
                              <w:ind w:left="0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&lt;?xml version="1.0"?&gt;&lt;DocumentFile xmlns:xsi="http://www.w3.org/2001/XMLSchema-instance" xmlns:xsd="http://www.w3.org/2001/XMLSchema"&gt;  &lt;GraphicCharterDefinitionId&gt;0&lt;/GraphicCharterDefinitionId&gt;  &lt;TemplateBaseTypeId&gt;0&lt;/TemplateBaseTypeId&gt;  &lt;CompanyId&gt;1&lt;/CompanyId&gt;  &lt;ConfidentialId&gt;0&lt;/ConfidentialId&gt;  &lt;ConfidentialDescription /&gt;  &lt;CountryId&gt;0&lt;/CountryId&gt;  &lt;PageSizeId&gt;1&lt;/PageSizeId&gt;  &lt;PageOrientationId&gt;1&lt;/PageOrientationId&gt;  &lt;PrePrintedStationary&gt;false&lt;/PrePrintedStationary&gt;  &lt;Project&gt;AMOE EEC&lt;/Project&gt;  &lt;Reference&gt;20120712-140717-eNeff&lt;/Reference&gt;  &lt;TemplateType&gt;3&lt;/TemplateType&gt;  &lt;CultureId&gt;fr-FR&lt;/CultureId&gt;  &lt;LanguageId&gt;2&lt;/LanguageId&gt;  &lt;Customer&gt;Ministère des Affaires Sociales et de la Santé&lt;/Customer&gt;  &lt;DocumentDate&gt;2013-01-21T13:58:05.1811695+01:00&lt;/DocumentDate&gt;  &lt;Saved&gt;true&lt;/Saved&gt;  &lt;IsValid&gt;true&lt;/IsValid&gt;  &lt;FirstPageCover&gt;false&lt;/FirstPageCover&gt;  &lt;IsNew&gt;false&lt;/IsNew&gt;  &lt;CurrentVersion&gt;1.3&lt;/CurrentVersion&gt;  &lt;DocumentType /&gt;  &lt;DocumentTypeId&gt;0&lt;/DocumentTypeId&gt;  &lt;Entity&gt;Sopra Group / Division Administration et Secteur Public&lt;/Entity&gt;  &lt;HasDistributionList&gt;false&lt;/HasDistributionList&gt;  &lt;HasForeword&gt;false&lt;/HasForeword&gt;  &lt;Title&gt;SFD-SISE-EAUX Référentiel-Restitution de l'information&lt;/Title&gt;  &lt;Status&gt;4&lt;/Status&gt;  &lt;StatusDescription&gt;Applicable&lt;/StatusDescription&gt;  &lt;SetEdition&gt;false&lt;/SetEdition&gt;  &lt;SetVersion&gt;false&lt;/SetVersion&gt;&lt;/DocumentFile&gt;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B8AFEE" id="_x0000_t202" coordsize="21600,21600" o:spt="202" path="m,l,21600r21600,l21600,xe">
                <v:stroke joinstyle="miter"/>
                <v:path gradientshapeok="t" o:connecttype="rect"/>
              </v:shapetype>
              <v:shape id="Zone de texte 821430109" o:spid="_x0000_s1026" type="#_x0000_t202" style="position:absolute;left:0;text-align:left;margin-left:1pt;margin-top:1pt;width:496.15pt;height:1pt;z-index:251658265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" filled="f" stroked="f">
                <v:textbox>
                  <w:txbxContent>
                    <w:p w14:paraId="6D0D2D68" w14:textId="77777777" w:rsidR="00424DC5" w:rsidRPr="00721017" w:rsidRDefault="00424DC5" w:rsidP="00183B4A">
                      <w:pPr>
                        <w:ind w:left="0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&lt;?xml version="1.0"?&gt;&lt;DocumentFile xmlns:xsi="http://www.w3.org/2001/XMLSchema-instance" xmlns:xsd="http://www.w3.org/2001/XMLSchema"&gt;  &lt;GraphicCharterDefinitionId&gt;0&lt;/GraphicCharterDefinitionId&gt;  &lt;TemplateBaseTypeId&gt;0&lt;/TemplateBaseTypeId&gt;  &lt;CompanyId&gt;1&lt;/CompanyId&gt;  &lt;ConfidentialId&gt;0&lt;/ConfidentialId&gt;  &lt;ConfidentialDescription /&gt;  &lt;CountryId&gt;0&lt;/CountryId&gt;  &lt;PageSizeId&gt;1&lt;/PageSizeId&gt;  &lt;PageOrientationId&gt;1&lt;/PageOrientationId&gt;  &lt;PrePrintedStationary&gt;false&lt;/PrePrintedStationary&gt;  &lt;Project&gt;AMOE EEC&lt;/Project&gt;  &lt;Reference&gt;20120712-140717-eNeff&lt;/Reference&gt;  &lt;TemplateType&gt;3&lt;/TemplateType&gt;  &lt;CultureId&gt;fr-FR&lt;/CultureId&gt;  &lt;LanguageId&gt;2&lt;/LanguageId&gt;  &lt;Customer&gt;Ministère des Affaires Sociales et de la Santé&lt;/Customer&gt;  &lt;DocumentDate&gt;2013-01-21T13:58:05.1811695+01:00&lt;/DocumentDate&gt;  &lt;Saved&gt;true&lt;/Saved&gt;  &lt;IsValid&gt;true&lt;/IsValid&gt;  &lt;FirstPageCover&gt;false&lt;/FirstPageCover&gt;  &lt;IsNew&gt;false&lt;/IsNew&gt;  &lt;CurrentVersion&gt;1.3&lt;/CurrentVersion&gt;  &lt;DocumentType /&gt;  &lt;DocumentTypeId&gt;0&lt;/DocumentTypeId&gt;  &lt;Entity&gt;Sopra Group / Division Administration et Secteur Public&lt;/Entity&gt;  &lt;HasDistributionList&gt;false&lt;/HasDistributionList&gt;  &lt;HasForeword&gt;false&lt;/HasForeword&gt;  &lt;Title&gt;SFD-SISE-EAUX Référentiel-Restitution de l'information&lt;/Title&gt;  &lt;Status&gt;4&lt;/Status&gt;  &lt;StatusDescription&gt;Applicable&lt;/StatusDescription&gt;  &lt;SetEdition&gt;false&lt;/SetEdition&gt;  &lt;SetVersion&gt;false&lt;/SetVersion&gt;&lt;/DocumentFile&gt;</w:t>
                      </w:r>
                    </w:p>
                  </w:txbxContent>
                </v:textbox>
              </v:shape>
            </w:pict>
          </mc:Fallback>
        </mc:AlternateContent>
      </w:r>
    </w:p>
    <w:p w14:paraId="6ECEF764" w14:textId="77777777" w:rsidR="00183B4A" w:rsidRPr="00875CA4" w:rsidRDefault="00183B4A" w:rsidP="00492511">
      <w:pPr>
        <w:pStyle w:val="Normalsansretrait"/>
      </w:pPr>
    </w:p>
    <w:tbl>
      <w:tblPr>
        <w:tblW w:w="7938" w:type="dxa"/>
        <w:tblInd w:w="1242" w:type="dxa"/>
        <w:tblBorders>
          <w:top w:val="single" w:sz="4" w:space="0" w:color="E51519"/>
          <w:bottom w:val="single" w:sz="4" w:space="0" w:color="E51519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600"/>
        <w:gridCol w:w="348"/>
        <w:gridCol w:w="1212"/>
        <w:gridCol w:w="2880"/>
        <w:gridCol w:w="2898"/>
      </w:tblGrid>
      <w:tr w:rsidR="00FB03E9" w:rsidRPr="00875CA4" w14:paraId="19F8877B" w14:textId="77777777" w:rsidTr="00F84542">
        <w:trPr>
          <w:trHeight w:val="93"/>
        </w:trPr>
        <w:tc>
          <w:tcPr>
            <w:tcW w:w="600" w:type="dxa"/>
            <w:tcBorders>
              <w:top w:val="single" w:sz="4" w:space="0" w:color="1D4D9A"/>
              <w:bottom w:val="nil"/>
            </w:tcBorders>
            <w:shd w:val="clear" w:color="auto" w:fill="F3F3F3"/>
          </w:tcPr>
          <w:p w14:paraId="14F5B91B" w14:textId="77777777" w:rsidR="00183B4A" w:rsidRPr="00875CA4" w:rsidRDefault="00183B4A" w:rsidP="004B77DA">
            <w:pPr>
              <w:pStyle w:val="Normalsansretrait"/>
            </w:pPr>
            <w:bookmarkStart w:id="0" w:name="OLE_LINK1"/>
            <w:bookmarkStart w:id="1" w:name="OLE_LINK2"/>
          </w:p>
        </w:tc>
        <w:tc>
          <w:tcPr>
            <w:tcW w:w="348" w:type="dxa"/>
            <w:tcBorders>
              <w:top w:val="single" w:sz="4" w:space="0" w:color="1D4D9A"/>
              <w:bottom w:val="nil"/>
            </w:tcBorders>
            <w:shd w:val="clear" w:color="auto" w:fill="FFFFFF" w:themeFill="background1"/>
          </w:tcPr>
          <w:p w14:paraId="31CB0B5D" w14:textId="77777777" w:rsidR="00183B4A" w:rsidRPr="00875CA4" w:rsidRDefault="00183B4A" w:rsidP="004B77DA">
            <w:pPr>
              <w:pStyle w:val="Normalsansretrait"/>
            </w:pPr>
          </w:p>
        </w:tc>
        <w:tc>
          <w:tcPr>
            <w:tcW w:w="1212" w:type="dxa"/>
            <w:tcBorders>
              <w:top w:val="single" w:sz="4" w:space="0" w:color="1D4D9A"/>
              <w:bottom w:val="nil"/>
            </w:tcBorders>
            <w:shd w:val="clear" w:color="auto" w:fill="FFFFFF" w:themeFill="background1"/>
          </w:tcPr>
          <w:p w14:paraId="557FBE5C" w14:textId="77777777" w:rsidR="00183B4A" w:rsidRPr="00875CA4" w:rsidRDefault="00183B4A" w:rsidP="004B77DA">
            <w:pPr>
              <w:pStyle w:val="Normalsansretrait"/>
            </w:pPr>
          </w:p>
        </w:tc>
        <w:tc>
          <w:tcPr>
            <w:tcW w:w="5778" w:type="dxa"/>
            <w:gridSpan w:val="2"/>
            <w:tcBorders>
              <w:top w:val="single" w:sz="4" w:space="0" w:color="1D4D9A"/>
              <w:bottom w:val="nil"/>
            </w:tcBorders>
            <w:shd w:val="clear" w:color="auto" w:fill="FFFFFF" w:themeFill="background1"/>
            <w:vAlign w:val="bottom"/>
          </w:tcPr>
          <w:p w14:paraId="20B6A584" w14:textId="77777777" w:rsidR="00183B4A" w:rsidRPr="00875CA4" w:rsidRDefault="00183B4A" w:rsidP="004B77DA">
            <w:pPr>
              <w:pStyle w:val="Normalsansretrait"/>
            </w:pPr>
          </w:p>
        </w:tc>
      </w:tr>
      <w:bookmarkEnd w:id="0"/>
      <w:bookmarkEnd w:id="1"/>
      <w:tr w:rsidR="00FB03E9" w:rsidRPr="00875CA4" w14:paraId="6D7E4BD8" w14:textId="77777777" w:rsidTr="00F84542">
        <w:trPr>
          <w:trHeight w:val="480"/>
        </w:trPr>
        <w:tc>
          <w:tcPr>
            <w:tcW w:w="600" w:type="dxa"/>
            <w:tcBorders>
              <w:top w:val="nil"/>
              <w:bottom w:val="nil"/>
            </w:tcBorders>
            <w:shd w:val="clear" w:color="auto" w:fill="F3F3F3"/>
          </w:tcPr>
          <w:p w14:paraId="6E723AF2" w14:textId="3CA32625" w:rsidR="00183B4A" w:rsidRPr="00875CA4" w:rsidRDefault="00183B4A" w:rsidP="00492511">
            <w:pPr>
              <w:pStyle w:val="Normalsansretrait"/>
            </w:pPr>
          </w:p>
        </w:tc>
        <w:tc>
          <w:tcPr>
            <w:tcW w:w="348" w:type="dxa"/>
            <w:tcBorders>
              <w:top w:val="nil"/>
            </w:tcBorders>
            <w:shd w:val="clear" w:color="auto" w:fill="FFFFFF" w:themeFill="background1"/>
          </w:tcPr>
          <w:p w14:paraId="2F4C37C6" w14:textId="77777777" w:rsidR="00183B4A" w:rsidRPr="00875CA4" w:rsidRDefault="00183B4A" w:rsidP="00492511">
            <w:pPr>
              <w:pStyle w:val="Normalsansretrait"/>
            </w:pPr>
          </w:p>
        </w:tc>
        <w:tc>
          <w:tcPr>
            <w:tcW w:w="1212" w:type="dxa"/>
            <w:tcBorders>
              <w:top w:val="nil"/>
            </w:tcBorders>
            <w:shd w:val="clear" w:color="auto" w:fill="FFFFFF" w:themeFill="background1"/>
          </w:tcPr>
          <w:p w14:paraId="1A04631A" w14:textId="77777777" w:rsidR="00183B4A" w:rsidRPr="00875CA4" w:rsidRDefault="00183B4A" w:rsidP="004B77DA">
            <w:pPr>
              <w:pStyle w:val="Normalsansretrait"/>
            </w:pPr>
          </w:p>
        </w:tc>
        <w:tc>
          <w:tcPr>
            <w:tcW w:w="5778" w:type="dxa"/>
            <w:gridSpan w:val="2"/>
            <w:tcBorders>
              <w:top w:val="nil"/>
            </w:tcBorders>
            <w:shd w:val="clear" w:color="auto" w:fill="FFFFFF" w:themeFill="background1"/>
          </w:tcPr>
          <w:p w14:paraId="355A8A74" w14:textId="77777777" w:rsidR="00183B4A" w:rsidRPr="00875CA4" w:rsidRDefault="00183B4A" w:rsidP="00492511">
            <w:pPr>
              <w:pStyle w:val="ConfidentielpourPremirepage"/>
            </w:pPr>
          </w:p>
        </w:tc>
      </w:tr>
      <w:tr w:rsidR="00FB03E9" w:rsidRPr="00875CA4" w14:paraId="5D236E51" w14:textId="77777777" w:rsidTr="00F84542">
        <w:trPr>
          <w:trHeight w:val="317"/>
        </w:trPr>
        <w:tc>
          <w:tcPr>
            <w:tcW w:w="600" w:type="dxa"/>
            <w:tcBorders>
              <w:top w:val="nil"/>
              <w:bottom w:val="nil"/>
            </w:tcBorders>
            <w:shd w:val="clear" w:color="auto" w:fill="F3F3F3"/>
          </w:tcPr>
          <w:p w14:paraId="21309728" w14:textId="77777777" w:rsidR="00183B4A" w:rsidRPr="00875CA4" w:rsidRDefault="00183B4A" w:rsidP="00492511">
            <w:pPr>
              <w:pStyle w:val="Normalsansretrait"/>
            </w:pPr>
          </w:p>
        </w:tc>
        <w:tc>
          <w:tcPr>
            <w:tcW w:w="348" w:type="dxa"/>
            <w:shd w:val="clear" w:color="auto" w:fill="FFFFFF" w:themeFill="background1"/>
          </w:tcPr>
          <w:p w14:paraId="60238C68" w14:textId="77777777" w:rsidR="00183B4A" w:rsidRPr="00875CA4" w:rsidRDefault="00183B4A" w:rsidP="00492511">
            <w:pPr>
              <w:pStyle w:val="Normalsansretrait"/>
            </w:pPr>
          </w:p>
        </w:tc>
        <w:tc>
          <w:tcPr>
            <w:tcW w:w="6990" w:type="dxa"/>
            <w:gridSpan w:val="3"/>
            <w:shd w:val="clear" w:color="auto" w:fill="FFFFFF" w:themeFill="background1"/>
          </w:tcPr>
          <w:p w14:paraId="4ECE586F" w14:textId="77777777" w:rsidR="00183B4A" w:rsidRPr="00875CA4" w:rsidRDefault="00183B4A" w:rsidP="00492511">
            <w:pPr>
              <w:pStyle w:val="PremirepageClient"/>
            </w:pPr>
          </w:p>
        </w:tc>
      </w:tr>
      <w:tr w:rsidR="00FB03E9" w:rsidRPr="00875CA4" w14:paraId="5EEAFAD9" w14:textId="77777777" w:rsidTr="00F84542">
        <w:trPr>
          <w:trHeight w:val="661"/>
        </w:trPr>
        <w:tc>
          <w:tcPr>
            <w:tcW w:w="600" w:type="dxa"/>
            <w:tcBorders>
              <w:top w:val="nil"/>
              <w:bottom w:val="nil"/>
            </w:tcBorders>
            <w:shd w:val="clear" w:color="auto" w:fill="F3F3F3"/>
          </w:tcPr>
          <w:p w14:paraId="334C0B05" w14:textId="77777777" w:rsidR="00183B4A" w:rsidRPr="00875CA4" w:rsidRDefault="00183B4A" w:rsidP="00492511">
            <w:pPr>
              <w:pStyle w:val="Normalsansretrait"/>
            </w:pPr>
          </w:p>
        </w:tc>
        <w:tc>
          <w:tcPr>
            <w:tcW w:w="348" w:type="dxa"/>
            <w:shd w:val="clear" w:color="auto" w:fill="FFFFFF" w:themeFill="background1"/>
          </w:tcPr>
          <w:p w14:paraId="074F8062" w14:textId="77777777" w:rsidR="00183B4A" w:rsidRPr="00875CA4" w:rsidRDefault="00183B4A" w:rsidP="00492511">
            <w:pPr>
              <w:pStyle w:val="Normalsansretrait"/>
            </w:pPr>
          </w:p>
        </w:tc>
        <w:tc>
          <w:tcPr>
            <w:tcW w:w="6990" w:type="dxa"/>
            <w:gridSpan w:val="3"/>
            <w:shd w:val="clear" w:color="auto" w:fill="FFFFFF" w:themeFill="background1"/>
          </w:tcPr>
          <w:p w14:paraId="0FFCE09C" w14:textId="50F62674" w:rsidR="00365DB5" w:rsidRPr="00875CA4" w:rsidRDefault="00365DB5" w:rsidP="00492511">
            <w:pPr>
              <w:pStyle w:val="TitredePremirepage"/>
            </w:pPr>
          </w:p>
          <w:p w14:paraId="73416C34" w14:textId="68F7DC77" w:rsidR="00183B4A" w:rsidRPr="00875CA4" w:rsidRDefault="00036895" w:rsidP="002112E9">
            <w:pPr>
              <w:pStyle w:val="TitredePremirepage"/>
              <w:jc w:val="center"/>
              <w:rPr>
                <w:color w:val="808080"/>
              </w:rPr>
            </w:pPr>
            <w:r w:rsidRPr="00875CA4">
              <w:rPr>
                <w:color w:val="808080"/>
              </w:rPr>
              <w:fldChar w:fldCharType="begin"/>
            </w:r>
            <w:r w:rsidRPr="00875CA4">
              <w:rPr>
                <w:color w:val="808080"/>
              </w:rPr>
              <w:instrText xml:space="preserve"> DOCPROPERTY  Module  \* MERGEFORMAT </w:instrText>
            </w:r>
            <w:r w:rsidRPr="00875CA4">
              <w:rPr>
                <w:color w:val="808080"/>
              </w:rPr>
              <w:fldChar w:fldCharType="separate"/>
            </w:r>
            <w:r w:rsidR="0062781B" w:rsidRPr="00875CA4">
              <w:rPr>
                <w:color w:val="808080"/>
              </w:rPr>
              <w:t xml:space="preserve">Gestion des </w:t>
            </w:r>
            <w:r w:rsidR="00D11939" w:rsidRPr="00875CA4">
              <w:rPr>
                <w:color w:val="808080"/>
              </w:rPr>
              <w:t>alertes</w:t>
            </w:r>
            <w:r w:rsidRPr="00875CA4">
              <w:rPr>
                <w:color w:val="808080"/>
              </w:rPr>
              <w:fldChar w:fldCharType="end"/>
            </w:r>
          </w:p>
          <w:p w14:paraId="2FE0F530" w14:textId="29BC6D2D" w:rsidR="001F0609" w:rsidRPr="00875CA4" w:rsidRDefault="009712E8" w:rsidP="002112E9">
            <w:pPr>
              <w:pStyle w:val="PremirepageduProjet"/>
              <w:jc w:val="center"/>
            </w:pPr>
            <w:fldSimple w:instr=" SUBJECT  \* FirstCap  \* MERGEFORMAT ">
              <w:r w:rsidRPr="00875CA4">
                <w:t>Spécifications fonctionnelles</w:t>
              </w:r>
            </w:fldSimple>
          </w:p>
          <w:p w14:paraId="642AF44C" w14:textId="77777777" w:rsidR="001F0609" w:rsidRPr="00875CA4" w:rsidRDefault="001F0609" w:rsidP="00492511">
            <w:pPr>
              <w:pStyle w:val="PremirepageduProjet"/>
            </w:pPr>
          </w:p>
        </w:tc>
      </w:tr>
      <w:tr w:rsidR="00FB03E9" w:rsidRPr="00875CA4" w14:paraId="15A8D4AD" w14:textId="77777777" w:rsidTr="00F84542">
        <w:trPr>
          <w:trHeight w:val="1145"/>
        </w:trPr>
        <w:tc>
          <w:tcPr>
            <w:tcW w:w="600" w:type="dxa"/>
            <w:tcBorders>
              <w:top w:val="nil"/>
              <w:bottom w:val="nil"/>
            </w:tcBorders>
            <w:shd w:val="clear" w:color="auto" w:fill="F3F3F3"/>
          </w:tcPr>
          <w:p w14:paraId="77A63E9B" w14:textId="77777777" w:rsidR="00183B4A" w:rsidRPr="00875CA4" w:rsidRDefault="00183B4A" w:rsidP="004B77DA">
            <w:pPr>
              <w:pStyle w:val="Normalsansretrait"/>
            </w:pPr>
          </w:p>
        </w:tc>
        <w:tc>
          <w:tcPr>
            <w:tcW w:w="348" w:type="dxa"/>
            <w:shd w:val="clear" w:color="auto" w:fill="FFFFFF" w:themeFill="background1"/>
          </w:tcPr>
          <w:p w14:paraId="3FBCB01A" w14:textId="77777777" w:rsidR="00183B4A" w:rsidRPr="00875CA4" w:rsidRDefault="00183B4A" w:rsidP="004B77DA">
            <w:pPr>
              <w:pStyle w:val="Normalsansretrait"/>
            </w:pPr>
          </w:p>
        </w:tc>
        <w:tc>
          <w:tcPr>
            <w:tcW w:w="6990" w:type="dxa"/>
            <w:gridSpan w:val="3"/>
            <w:tcBorders>
              <w:bottom w:val="single" w:sz="4" w:space="0" w:color="C0C0C0"/>
            </w:tcBorders>
            <w:shd w:val="clear" w:color="auto" w:fill="FFFFFF" w:themeFill="background1"/>
          </w:tcPr>
          <w:p w14:paraId="44BCAF96" w14:textId="77777777" w:rsidR="001C4C62" w:rsidRPr="00875CA4" w:rsidRDefault="001C4C62" w:rsidP="00492511">
            <w:pPr>
              <w:pStyle w:val="TitredePremirepage"/>
            </w:pPr>
          </w:p>
        </w:tc>
      </w:tr>
      <w:tr w:rsidR="00FB03E9" w:rsidRPr="00875CA4" w14:paraId="5EFAE336" w14:textId="77777777" w:rsidTr="00F84542">
        <w:tc>
          <w:tcPr>
            <w:tcW w:w="600" w:type="dxa"/>
            <w:tcBorders>
              <w:top w:val="nil"/>
              <w:bottom w:val="nil"/>
            </w:tcBorders>
            <w:shd w:val="clear" w:color="auto" w:fill="F3F3F3"/>
          </w:tcPr>
          <w:p w14:paraId="08F3B9C2" w14:textId="77777777" w:rsidR="00183B4A" w:rsidRPr="00875CA4" w:rsidRDefault="00183B4A" w:rsidP="00492511">
            <w:pPr>
              <w:pStyle w:val="Normalsansretrait"/>
            </w:pPr>
          </w:p>
        </w:tc>
        <w:tc>
          <w:tcPr>
            <w:tcW w:w="348" w:type="dxa"/>
            <w:shd w:val="clear" w:color="auto" w:fill="FFFFFF" w:themeFill="background1"/>
          </w:tcPr>
          <w:p w14:paraId="0929F0D7" w14:textId="77777777" w:rsidR="00183B4A" w:rsidRPr="00875CA4" w:rsidRDefault="00183B4A" w:rsidP="00492511">
            <w:pPr>
              <w:pStyle w:val="Normalsansretrait"/>
            </w:pPr>
          </w:p>
        </w:tc>
        <w:tc>
          <w:tcPr>
            <w:tcW w:w="6990" w:type="dxa"/>
            <w:gridSpan w:val="3"/>
            <w:tcBorders>
              <w:top w:val="single" w:sz="4" w:space="0" w:color="C0C0C0"/>
              <w:bottom w:val="nil"/>
            </w:tcBorders>
            <w:shd w:val="clear" w:color="auto" w:fill="FFFFFF" w:themeFill="background1"/>
          </w:tcPr>
          <w:p w14:paraId="581733E4" w14:textId="442BA674" w:rsidR="00183B4A" w:rsidRDefault="001F0609" w:rsidP="0054328F">
            <w:pPr>
              <w:pStyle w:val="Info"/>
            </w:pPr>
            <w:r w:rsidRPr="00875CA4">
              <w:t>Version</w:t>
            </w:r>
            <w:r w:rsidR="005E4A46">
              <w:t xml:space="preserve"> document</w:t>
            </w:r>
            <w:r w:rsidR="00EE4512" w:rsidRPr="00875CA4">
              <w:t xml:space="preserve"> </w:t>
            </w:r>
          </w:p>
          <w:p w14:paraId="290925C6" w14:textId="08EBF494" w:rsidR="005E4A46" w:rsidRPr="00875CA4" w:rsidRDefault="005E4A46" w:rsidP="005E4A46">
            <w:pPr>
              <w:pStyle w:val="Info"/>
            </w:pPr>
            <w:r w:rsidRPr="00875CA4">
              <w:t>Version</w:t>
            </w:r>
            <w:r>
              <w:t xml:space="preserve"> application</w:t>
            </w:r>
            <w:r w:rsidRPr="00875CA4">
              <w:t xml:space="preserve"> </w:t>
            </w:r>
          </w:p>
        </w:tc>
      </w:tr>
      <w:tr w:rsidR="00FB03E9" w:rsidRPr="00875CA4" w14:paraId="15A5753A" w14:textId="77777777" w:rsidTr="00F84542">
        <w:tc>
          <w:tcPr>
            <w:tcW w:w="600" w:type="dxa"/>
            <w:tcBorders>
              <w:top w:val="nil"/>
              <w:bottom w:val="nil"/>
            </w:tcBorders>
            <w:shd w:val="clear" w:color="auto" w:fill="F3F3F3"/>
          </w:tcPr>
          <w:p w14:paraId="59EB76FE" w14:textId="77777777" w:rsidR="00183B4A" w:rsidRPr="00875CA4" w:rsidRDefault="00183B4A" w:rsidP="00492511">
            <w:pPr>
              <w:pStyle w:val="Normalsansretrait"/>
            </w:pPr>
          </w:p>
        </w:tc>
        <w:tc>
          <w:tcPr>
            <w:tcW w:w="348" w:type="dxa"/>
            <w:tcBorders>
              <w:bottom w:val="nil"/>
            </w:tcBorders>
            <w:shd w:val="clear" w:color="auto" w:fill="FFFFFF" w:themeFill="background1"/>
          </w:tcPr>
          <w:p w14:paraId="3940C916" w14:textId="77777777" w:rsidR="00183B4A" w:rsidRPr="00875CA4" w:rsidRDefault="00183B4A" w:rsidP="00492511">
            <w:pPr>
              <w:pStyle w:val="Normalsansretrait"/>
            </w:pPr>
          </w:p>
        </w:tc>
        <w:tc>
          <w:tcPr>
            <w:tcW w:w="6990" w:type="dxa"/>
            <w:gridSpan w:val="3"/>
            <w:tcBorders>
              <w:top w:val="nil"/>
              <w:bottom w:val="nil"/>
            </w:tcBorders>
            <w:shd w:val="clear" w:color="auto" w:fill="FFFFFF" w:themeFill="background1"/>
          </w:tcPr>
          <w:p w14:paraId="056F3088" w14:textId="5A77E8D4" w:rsidR="00183B4A" w:rsidRPr="00875CA4" w:rsidRDefault="001F0609" w:rsidP="00492511">
            <w:pPr>
              <w:pStyle w:val="Info"/>
            </w:pPr>
            <w:r w:rsidRPr="00875CA4">
              <w:t xml:space="preserve">Etat </w:t>
            </w:r>
            <w:r w:rsidR="00183B4A" w:rsidRPr="00875CA4">
              <w:t xml:space="preserve">: </w:t>
            </w:r>
            <w:r w:rsidR="00674BF5">
              <w:t>En cours</w:t>
            </w:r>
            <w:r w:rsidR="00D62F99" w:rsidRPr="00875CA4">
              <w:t xml:space="preserve"> </w:t>
            </w:r>
          </w:p>
        </w:tc>
      </w:tr>
      <w:tr w:rsidR="00FB03E9" w:rsidRPr="00875CA4" w14:paraId="0D4D52F0" w14:textId="77777777" w:rsidTr="00F84542">
        <w:tc>
          <w:tcPr>
            <w:tcW w:w="600" w:type="dxa"/>
            <w:tcBorders>
              <w:top w:val="nil"/>
              <w:bottom w:val="single" w:sz="4" w:space="0" w:color="8DBD46"/>
            </w:tcBorders>
            <w:shd w:val="clear" w:color="auto" w:fill="F3F3F3"/>
          </w:tcPr>
          <w:p w14:paraId="078EDECE" w14:textId="77777777" w:rsidR="00183B4A" w:rsidRPr="00875CA4" w:rsidRDefault="00183B4A" w:rsidP="00492511">
            <w:pPr>
              <w:pStyle w:val="Normalsansretrait"/>
            </w:pPr>
          </w:p>
        </w:tc>
        <w:tc>
          <w:tcPr>
            <w:tcW w:w="348" w:type="dxa"/>
            <w:tcBorders>
              <w:top w:val="nil"/>
              <w:bottom w:val="single" w:sz="4" w:space="0" w:color="8DBD46"/>
            </w:tcBorders>
            <w:shd w:val="clear" w:color="auto" w:fill="FFFFFF" w:themeFill="background1"/>
          </w:tcPr>
          <w:p w14:paraId="0F06492D" w14:textId="77777777" w:rsidR="00183B4A" w:rsidRPr="00875CA4" w:rsidRDefault="00183B4A" w:rsidP="00492511">
            <w:pPr>
              <w:pStyle w:val="Normalsansretrait"/>
            </w:pPr>
          </w:p>
        </w:tc>
        <w:tc>
          <w:tcPr>
            <w:tcW w:w="4092" w:type="dxa"/>
            <w:gridSpan w:val="2"/>
            <w:tcBorders>
              <w:top w:val="nil"/>
              <w:bottom w:val="single" w:sz="4" w:space="0" w:color="8DBD46"/>
            </w:tcBorders>
            <w:shd w:val="clear" w:color="auto" w:fill="FFFFFF" w:themeFill="background1"/>
          </w:tcPr>
          <w:p w14:paraId="7F31E9A2" w14:textId="77777777" w:rsidR="00183B4A" w:rsidRPr="00875CA4" w:rsidRDefault="00183B4A" w:rsidP="004B77DA">
            <w:pPr>
              <w:pStyle w:val="Normalsansretrait"/>
            </w:pPr>
          </w:p>
        </w:tc>
        <w:tc>
          <w:tcPr>
            <w:tcW w:w="2898" w:type="dxa"/>
            <w:tcBorders>
              <w:top w:val="nil"/>
              <w:bottom w:val="single" w:sz="4" w:space="0" w:color="8DBD46"/>
            </w:tcBorders>
            <w:shd w:val="clear" w:color="auto" w:fill="FFFFFF" w:themeFill="background1"/>
          </w:tcPr>
          <w:p w14:paraId="38DCE516" w14:textId="77777777" w:rsidR="00183B4A" w:rsidRPr="00875CA4" w:rsidRDefault="00183B4A" w:rsidP="004B77DA">
            <w:pPr>
              <w:pStyle w:val="Normalsansretrait"/>
            </w:pPr>
          </w:p>
        </w:tc>
      </w:tr>
    </w:tbl>
    <w:p w14:paraId="6A7381C6" w14:textId="77777777" w:rsidR="00183B4A" w:rsidRPr="00875CA4" w:rsidRDefault="00183B4A" w:rsidP="00492511">
      <w:pPr>
        <w:pStyle w:val="Normalsansretrait"/>
      </w:pPr>
    </w:p>
    <w:p w14:paraId="6C4678CC" w14:textId="77777777" w:rsidR="00183B4A" w:rsidRPr="00875CA4" w:rsidRDefault="00183B4A" w:rsidP="00183B4A">
      <w:pPr>
        <w:ind w:left="0"/>
      </w:pPr>
      <w:r w:rsidRPr="00875CA4">
        <w:br w:type="page"/>
      </w:r>
    </w:p>
    <w:p w14:paraId="66950B37" w14:textId="1D75F703" w:rsidR="00183B4A" w:rsidRPr="00875CA4" w:rsidRDefault="0010278C" w:rsidP="0010278C">
      <w:pPr>
        <w:tabs>
          <w:tab w:val="left" w:pos="1473"/>
        </w:tabs>
      </w:pPr>
      <w:r>
        <w:lastRenderedPageBreak/>
        <w:tab/>
      </w:r>
    </w:p>
    <w:p w14:paraId="7EDC2667" w14:textId="77777777" w:rsidR="00183B4A" w:rsidRPr="00875CA4" w:rsidRDefault="00B20C3D" w:rsidP="00183B4A">
      <w:pPr>
        <w:pStyle w:val="TitredelHistorique"/>
      </w:pPr>
      <w:r w:rsidRPr="00875CA4">
        <w:t>Historique</w:t>
      </w:r>
    </w:p>
    <w:p w14:paraId="5EBA2D0F" w14:textId="77777777" w:rsidR="00183B4A" w:rsidRPr="00875CA4" w:rsidRDefault="00183B4A" w:rsidP="00183B4A">
      <w:pPr>
        <w:ind w:left="0"/>
      </w:pPr>
    </w:p>
    <w:tbl>
      <w:tblPr>
        <w:tblW w:w="9692" w:type="dxa"/>
        <w:tblInd w:w="228" w:type="dxa"/>
        <w:tblBorders>
          <w:top w:val="single" w:sz="4" w:space="0" w:color="auto"/>
          <w:left w:val="single" w:sz="4" w:space="0" w:color="E51519"/>
          <w:bottom w:val="single" w:sz="4" w:space="0" w:color="E51519"/>
          <w:right w:val="single" w:sz="4" w:space="0" w:color="E51519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762"/>
        <w:gridCol w:w="1559"/>
        <w:gridCol w:w="4111"/>
        <w:gridCol w:w="1446"/>
        <w:gridCol w:w="1814"/>
      </w:tblGrid>
      <w:tr w:rsidR="00FB03E9" w:rsidRPr="00875CA4" w14:paraId="4591E073" w14:textId="77777777" w:rsidTr="00333A4D">
        <w:tc>
          <w:tcPr>
            <w:tcW w:w="762" w:type="dxa"/>
            <w:tcBorders>
              <w:top w:val="single" w:sz="2" w:space="0" w:color="1D4D9A"/>
              <w:left w:val="single" w:sz="2" w:space="0" w:color="1D4D9A"/>
              <w:bottom w:val="single" w:sz="2" w:space="0" w:color="1D4D9A"/>
              <w:right w:val="nil"/>
              <w:tl2br w:val="nil"/>
              <w:tr2bl w:val="nil"/>
            </w:tcBorders>
            <w:shd w:val="clear" w:color="auto" w:fill="E6E6E6"/>
          </w:tcPr>
          <w:p w14:paraId="275F8B2B" w14:textId="77777777" w:rsidR="00183B4A" w:rsidRPr="00875CA4" w:rsidRDefault="00EE310B" w:rsidP="00EE4512">
            <w:pPr>
              <w:pStyle w:val="En-tteduTableau"/>
            </w:pPr>
            <w:r w:rsidRPr="00875CA4">
              <w:t>Version</w:t>
            </w:r>
          </w:p>
        </w:tc>
        <w:tc>
          <w:tcPr>
            <w:tcW w:w="1559" w:type="dxa"/>
            <w:tcBorders>
              <w:top w:val="single" w:sz="2" w:space="0" w:color="1D4D9A"/>
              <w:left w:val="nil"/>
              <w:bottom w:val="single" w:sz="2" w:space="0" w:color="1D4D9A"/>
              <w:right w:val="nil"/>
              <w:tl2br w:val="nil"/>
              <w:tr2bl w:val="nil"/>
            </w:tcBorders>
            <w:shd w:val="clear" w:color="auto" w:fill="E6E6E6"/>
          </w:tcPr>
          <w:p w14:paraId="176AA79F" w14:textId="77777777" w:rsidR="00183B4A" w:rsidRPr="00875CA4" w:rsidRDefault="00EE310B" w:rsidP="00EE4512">
            <w:pPr>
              <w:pStyle w:val="En-tteduTableau"/>
            </w:pPr>
            <w:r w:rsidRPr="00875CA4">
              <w:t>Date</w:t>
            </w:r>
          </w:p>
        </w:tc>
        <w:tc>
          <w:tcPr>
            <w:tcW w:w="4111" w:type="dxa"/>
            <w:tcBorders>
              <w:top w:val="single" w:sz="2" w:space="0" w:color="1D4D9A"/>
              <w:left w:val="nil"/>
              <w:bottom w:val="single" w:sz="2" w:space="0" w:color="1D4D9A"/>
              <w:right w:val="nil"/>
              <w:tl2br w:val="nil"/>
              <w:tr2bl w:val="nil"/>
            </w:tcBorders>
            <w:shd w:val="clear" w:color="auto" w:fill="E6E6E6"/>
          </w:tcPr>
          <w:p w14:paraId="71AD3EAC" w14:textId="77777777" w:rsidR="00183B4A" w:rsidRPr="00875CA4" w:rsidRDefault="00EE310B" w:rsidP="00EE4512">
            <w:pPr>
              <w:pStyle w:val="En-tteduTableau"/>
            </w:pPr>
            <w:r w:rsidRPr="00875CA4">
              <w:t>Origine de la mise à jour</w:t>
            </w:r>
          </w:p>
        </w:tc>
        <w:tc>
          <w:tcPr>
            <w:tcW w:w="1446" w:type="dxa"/>
            <w:tcBorders>
              <w:top w:val="single" w:sz="2" w:space="0" w:color="1D4D9A"/>
              <w:left w:val="nil"/>
              <w:bottom w:val="single" w:sz="2" w:space="0" w:color="1D4D9A"/>
              <w:right w:val="nil"/>
              <w:tl2br w:val="nil"/>
              <w:tr2bl w:val="nil"/>
            </w:tcBorders>
            <w:shd w:val="clear" w:color="auto" w:fill="E6E6E6"/>
          </w:tcPr>
          <w:p w14:paraId="1E4A4A5E" w14:textId="77777777" w:rsidR="00183B4A" w:rsidRPr="00875CA4" w:rsidRDefault="00EE310B" w:rsidP="00EE4512">
            <w:pPr>
              <w:pStyle w:val="En-tteduTableau"/>
            </w:pPr>
            <w:r w:rsidRPr="00875CA4">
              <w:t>Rédigée par</w:t>
            </w:r>
          </w:p>
        </w:tc>
        <w:tc>
          <w:tcPr>
            <w:tcW w:w="1814" w:type="dxa"/>
            <w:tcBorders>
              <w:top w:val="single" w:sz="2" w:space="0" w:color="1D4D9A"/>
              <w:left w:val="nil"/>
              <w:bottom w:val="single" w:sz="2" w:space="0" w:color="1D4D9A"/>
              <w:right w:val="single" w:sz="2" w:space="0" w:color="1D4D9A"/>
              <w:tl2br w:val="nil"/>
              <w:tr2bl w:val="nil"/>
            </w:tcBorders>
            <w:shd w:val="clear" w:color="auto" w:fill="E6E6E6"/>
          </w:tcPr>
          <w:p w14:paraId="2313B19F" w14:textId="77777777" w:rsidR="00183B4A" w:rsidRPr="00875CA4" w:rsidRDefault="00EE310B" w:rsidP="00EE4512">
            <w:pPr>
              <w:pStyle w:val="En-tteduTableau"/>
            </w:pPr>
            <w:r w:rsidRPr="00875CA4">
              <w:t>Validée par</w:t>
            </w:r>
          </w:p>
        </w:tc>
      </w:tr>
      <w:tr w:rsidR="00FB03E9" w:rsidRPr="00875CA4" w14:paraId="3169AB61" w14:textId="77777777" w:rsidTr="00333A4D">
        <w:tc>
          <w:tcPr>
            <w:tcW w:w="762" w:type="dxa"/>
            <w:tcBorders>
              <w:top w:val="single" w:sz="2" w:space="0" w:color="1D4D9A"/>
              <w:left w:val="single" w:sz="2" w:space="0" w:color="1D4D9A"/>
              <w:bottom w:val="single" w:sz="4" w:space="0" w:color="C0C0C0"/>
            </w:tcBorders>
            <w:shd w:val="clear" w:color="auto" w:fill="FAFAFA"/>
          </w:tcPr>
          <w:p w14:paraId="085C84C1" w14:textId="77777777" w:rsidR="00EC4799" w:rsidRPr="00875CA4" w:rsidRDefault="00B20C3D" w:rsidP="00EE4512">
            <w:pPr>
              <w:pStyle w:val="Contenutableau"/>
            </w:pPr>
            <w:r w:rsidRPr="00875CA4">
              <w:t>1.0</w:t>
            </w:r>
          </w:p>
        </w:tc>
        <w:tc>
          <w:tcPr>
            <w:tcW w:w="1559" w:type="dxa"/>
            <w:tcBorders>
              <w:top w:val="single" w:sz="2" w:space="0" w:color="1D4D9A"/>
              <w:bottom w:val="single" w:sz="4" w:space="0" w:color="C0C0C0"/>
            </w:tcBorders>
            <w:shd w:val="clear" w:color="auto" w:fill="FAFAFA"/>
          </w:tcPr>
          <w:p w14:paraId="605DA5F2" w14:textId="06E3938D" w:rsidR="00EC4799" w:rsidRPr="00875CA4" w:rsidRDefault="00D90C0F" w:rsidP="00EE4512">
            <w:pPr>
              <w:pStyle w:val="Contenutableau"/>
            </w:pPr>
            <w:r>
              <w:t>Déc</w:t>
            </w:r>
            <w:r w:rsidR="00D11939" w:rsidRPr="00875CA4">
              <w:t xml:space="preserve"> 2023</w:t>
            </w:r>
          </w:p>
        </w:tc>
        <w:tc>
          <w:tcPr>
            <w:tcW w:w="4111" w:type="dxa"/>
            <w:tcBorders>
              <w:top w:val="single" w:sz="2" w:space="0" w:color="1D4D9A"/>
              <w:bottom w:val="single" w:sz="4" w:space="0" w:color="C0C0C0"/>
            </w:tcBorders>
            <w:shd w:val="clear" w:color="auto" w:fill="FAFAFA"/>
          </w:tcPr>
          <w:p w14:paraId="03B419D9" w14:textId="77777777" w:rsidR="00EC4799" w:rsidRPr="00875CA4" w:rsidRDefault="000051FA" w:rsidP="00EE4512">
            <w:pPr>
              <w:pStyle w:val="Contenutableau"/>
            </w:pPr>
            <w:r w:rsidRPr="00875CA4">
              <w:t xml:space="preserve">Création </w:t>
            </w:r>
          </w:p>
        </w:tc>
        <w:tc>
          <w:tcPr>
            <w:tcW w:w="1446" w:type="dxa"/>
            <w:tcBorders>
              <w:top w:val="single" w:sz="2" w:space="0" w:color="1D4D9A"/>
              <w:bottom w:val="single" w:sz="4" w:space="0" w:color="C0C0C0"/>
            </w:tcBorders>
            <w:shd w:val="clear" w:color="auto" w:fill="FAFAFA"/>
          </w:tcPr>
          <w:p w14:paraId="2F5040A5" w14:textId="381B9987" w:rsidR="00EC4799" w:rsidRPr="00875CA4" w:rsidRDefault="00BF24F9" w:rsidP="00EE4512">
            <w:pPr>
              <w:pStyle w:val="Contenutableau"/>
            </w:pPr>
            <w:r>
              <w:t>SSG</w:t>
            </w:r>
          </w:p>
        </w:tc>
        <w:tc>
          <w:tcPr>
            <w:tcW w:w="1814" w:type="dxa"/>
            <w:tcBorders>
              <w:top w:val="single" w:sz="2" w:space="0" w:color="1D4D9A"/>
              <w:bottom w:val="single" w:sz="4" w:space="0" w:color="C0C0C0"/>
              <w:right w:val="single" w:sz="2" w:space="0" w:color="1D4D9A"/>
            </w:tcBorders>
            <w:shd w:val="clear" w:color="auto" w:fill="FAFAFA"/>
          </w:tcPr>
          <w:p w14:paraId="34CCD73A" w14:textId="77777777" w:rsidR="00EC4799" w:rsidRPr="00875CA4" w:rsidRDefault="00EC4799" w:rsidP="00EE4512">
            <w:pPr>
              <w:pStyle w:val="Contenutableau"/>
            </w:pPr>
          </w:p>
        </w:tc>
      </w:tr>
    </w:tbl>
    <w:p w14:paraId="2ADC9156" w14:textId="5C45B2A2" w:rsidR="00183B4A" w:rsidRPr="00875CA4" w:rsidRDefault="00183B4A" w:rsidP="00183B4A">
      <w:pPr>
        <w:ind w:left="0"/>
      </w:pPr>
    </w:p>
    <w:p w14:paraId="6AC04DD5" w14:textId="77777777" w:rsidR="00183B4A" w:rsidRPr="00875CA4" w:rsidRDefault="00183B4A" w:rsidP="00183B4A">
      <w:pPr>
        <w:spacing w:before="0" w:line="240" w:lineRule="auto"/>
        <w:ind w:left="0"/>
        <w:jc w:val="left"/>
      </w:pPr>
      <w:r w:rsidRPr="00875CA4">
        <w:br w:type="page"/>
      </w:r>
    </w:p>
    <w:p w14:paraId="6E76CA0E" w14:textId="33A76D53" w:rsidR="00183B4A" w:rsidRPr="00875CA4" w:rsidRDefault="00EE4512" w:rsidP="00EE4512">
      <w:pPr>
        <w:pStyle w:val="TitredeDossier"/>
        <w:tabs>
          <w:tab w:val="left" w:pos="6405"/>
          <w:tab w:val="right" w:pos="9979"/>
        </w:tabs>
        <w:jc w:val="left"/>
      </w:pPr>
      <w:r w:rsidRPr="00875CA4">
        <w:lastRenderedPageBreak/>
        <w:tab/>
      </w:r>
      <w:r w:rsidRPr="00875CA4">
        <w:tab/>
      </w:r>
      <w:r w:rsidR="00183B4A" w:rsidRPr="00875CA4">
        <w:t>Préambule</w:t>
      </w:r>
    </w:p>
    <w:p w14:paraId="1EBC36C1" w14:textId="280F6731" w:rsidR="00183B4A" w:rsidRPr="00875CA4" w:rsidRDefault="00183B4A" w:rsidP="00FA31EA">
      <w:pPr>
        <w:spacing w:before="0" w:line="240" w:lineRule="auto"/>
        <w:ind w:left="0"/>
        <w:jc w:val="left"/>
        <w:rPr>
          <w:rFonts w:ascii="Century Gothic" w:hAnsi="Century Gothic"/>
          <w:color w:val="808080"/>
          <w:spacing w:val="30"/>
          <w:kern w:val="28"/>
          <w:sz w:val="40"/>
          <w:szCs w:val="40"/>
        </w:rPr>
      </w:pPr>
      <w:r w:rsidRPr="00875CA4">
        <w:br w:type="page"/>
      </w:r>
    </w:p>
    <w:p w14:paraId="358D5F28" w14:textId="77777777" w:rsidR="00183B4A" w:rsidRPr="00875CA4" w:rsidRDefault="00747EC3" w:rsidP="00183B4A">
      <w:pPr>
        <w:pStyle w:val="TitredeDossier"/>
      </w:pPr>
      <w:r w:rsidRPr="00875CA4">
        <w:lastRenderedPageBreak/>
        <w:t>Sommaire</w:t>
      </w:r>
    </w:p>
    <w:p w14:paraId="61556EFD" w14:textId="59CD3C0E" w:rsidR="00AB2CB3" w:rsidRDefault="0048719C">
      <w:pPr>
        <w:pStyle w:val="TM1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r w:rsidRPr="00875CA4">
        <w:fldChar w:fldCharType="begin"/>
      </w:r>
      <w:r w:rsidRPr="00875CA4">
        <w:instrText xml:space="preserve"> TOC \o "1-2" \h \z \u </w:instrText>
      </w:r>
      <w:r w:rsidRPr="00875CA4">
        <w:fldChar w:fldCharType="separate"/>
      </w:r>
      <w:hyperlink w:anchor="_Toc224637536" w:history="1">
        <w:r w:rsidR="00AB2CB3" w:rsidRPr="00F810DE">
          <w:rPr>
            <w:rStyle w:val="Lienhypertexte"/>
            <w:rFonts w:ascii="Century Gothic" w:hAnsi="Century Gothic"/>
          </w:rPr>
          <w:t>1.</w:t>
        </w:r>
        <w:r w:rsidR="00AB2CB3">
          <w:rPr>
            <w:noProof/>
            <w:webHidden/>
          </w:rPr>
          <w:tab/>
        </w:r>
        <w:r w:rsidR="00AB2CB3">
          <w:rPr>
            <w:noProof/>
            <w:webHidden/>
          </w:rPr>
          <w:fldChar w:fldCharType="begin"/>
        </w:r>
        <w:r w:rsidR="00AB2CB3">
          <w:rPr>
            <w:noProof/>
            <w:webHidden/>
          </w:rPr>
          <w:instrText xml:space="preserve"> PAGEREF _Toc224637536 \h </w:instrText>
        </w:r>
        <w:r w:rsidR="00AB2CB3">
          <w:rPr>
            <w:noProof/>
            <w:webHidden/>
          </w:rPr>
        </w:r>
        <w:r w:rsidR="00AB2CB3">
          <w:rPr>
            <w:noProof/>
            <w:webHidden/>
          </w:rPr>
          <w:fldChar w:fldCharType="separate"/>
        </w:r>
        <w:r w:rsidR="00AB2CB3">
          <w:rPr>
            <w:noProof/>
            <w:webHidden/>
          </w:rPr>
          <w:t>5</w:t>
        </w:r>
        <w:r w:rsidR="00AB2CB3">
          <w:rPr>
            <w:noProof/>
            <w:webHidden/>
          </w:rPr>
          <w:fldChar w:fldCharType="end"/>
        </w:r>
      </w:hyperlink>
    </w:p>
    <w:p w14:paraId="1457CE9F" w14:textId="258FB794" w:rsidR="00AB6D9A" w:rsidRPr="00875CA4" w:rsidRDefault="0048719C" w:rsidP="00AB2CB3">
      <w:pPr>
        <w:pStyle w:val="Titre1"/>
        <w:spacing w:before="0"/>
      </w:pPr>
      <w:r w:rsidRPr="00875CA4">
        <w:lastRenderedPageBreak/>
        <w:fldChar w:fldCharType="end"/>
      </w:r>
      <w:bookmarkStart w:id="2" w:name="_Toc224637536"/>
      <w:bookmarkEnd w:id="2"/>
    </w:p>
    <w:sectPr w:rsidR="00AB6D9A" w:rsidRPr="00875CA4" w:rsidSect="002617F1">
      <w:headerReference w:type="default" r:id="rId13"/>
      <w:footerReference w:type="default" r:id="rId14"/>
      <w:pgSz w:w="11907" w:h="16840" w:code="9"/>
      <w:pgMar w:top="1418" w:right="850" w:bottom="1560" w:left="1134" w:header="454" w:footer="298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EC6B6" w14:textId="77777777" w:rsidR="00A36626" w:rsidRDefault="00A36626" w:rsidP="00183B4A">
      <w:pPr>
        <w:spacing w:before="0" w:line="240" w:lineRule="auto"/>
      </w:pPr>
      <w:r>
        <w:separator/>
      </w:r>
    </w:p>
  </w:endnote>
  <w:endnote w:type="continuationSeparator" w:id="0">
    <w:p w14:paraId="1283320C" w14:textId="77777777" w:rsidR="00A36626" w:rsidRDefault="00A36626" w:rsidP="00183B4A">
      <w:pPr>
        <w:spacing w:before="0" w:line="240" w:lineRule="auto"/>
      </w:pPr>
      <w:r>
        <w:continuationSeparator/>
      </w:r>
    </w:p>
  </w:endnote>
  <w:endnote w:type="continuationNotice" w:id="1">
    <w:p w14:paraId="4A28BD8D" w14:textId="77777777" w:rsidR="00A36626" w:rsidRDefault="00A36626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rianne">
    <w:altName w:val="Calibri"/>
    <w:charset w:val="00"/>
    <w:family w:val="auto"/>
    <w:pitch w:val="variable"/>
    <w:sig w:usb0="0000000F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anne Light">
    <w:altName w:val="Calibri"/>
    <w:charset w:val="00"/>
    <w:family w:val="auto"/>
    <w:pitch w:val="variable"/>
    <w:sig w:usb0="0000000F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55B48" w14:textId="77777777" w:rsidR="00971CD5" w:rsidRDefault="00971CD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21275" w14:textId="77777777" w:rsidR="00A36626" w:rsidRDefault="00A36626" w:rsidP="00183B4A">
      <w:pPr>
        <w:spacing w:before="0" w:line="240" w:lineRule="auto"/>
      </w:pPr>
      <w:r>
        <w:separator/>
      </w:r>
    </w:p>
  </w:footnote>
  <w:footnote w:type="continuationSeparator" w:id="0">
    <w:p w14:paraId="147FA4A5" w14:textId="77777777" w:rsidR="00A36626" w:rsidRDefault="00A36626" w:rsidP="00183B4A">
      <w:pPr>
        <w:spacing w:before="0" w:line="240" w:lineRule="auto"/>
      </w:pPr>
      <w:r>
        <w:continuationSeparator/>
      </w:r>
    </w:p>
  </w:footnote>
  <w:footnote w:type="continuationNotice" w:id="1">
    <w:p w14:paraId="35F89A00" w14:textId="77777777" w:rsidR="00A36626" w:rsidRDefault="00A36626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F36D" w14:textId="77777777" w:rsidR="00971CD5" w:rsidRDefault="00971CD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1E48"/>
    <w:multiLevelType w:val="multilevel"/>
    <w:tmpl w:val="C7B88D40"/>
    <w:lvl w:ilvl="0">
      <w:start w:val="1"/>
      <w:numFmt w:val="none"/>
      <w:pStyle w:val="Titre1"/>
      <w:lvlText w:val=""/>
      <w:lvlJc w:val="left"/>
      <w:pPr>
        <w:tabs>
          <w:tab w:val="num" w:pos="0"/>
        </w:tabs>
        <w:ind w:left="0" w:firstLine="0"/>
      </w:pPr>
      <w:rPr>
        <w:rFonts w:ascii="Century Gothic" w:hAnsi="Century Gothic" w:hint="default"/>
        <w:b w:val="0"/>
        <w:i w:val="0"/>
        <w:color w:val="E51519"/>
        <w:sz w:val="32"/>
        <w:szCs w:val="32"/>
      </w:rPr>
    </w:lvl>
    <w:lvl w:ilvl="1">
      <w:start w:val="1"/>
      <w:numFmt w:val="decimal"/>
      <w:pStyle w:val="Titre1"/>
      <w:lvlText w:val="%2."/>
      <w:lvlJc w:val="left"/>
      <w:pPr>
        <w:tabs>
          <w:tab w:val="num" w:pos="0"/>
        </w:tabs>
        <w:ind w:left="0" w:firstLine="0"/>
      </w:pPr>
      <w:rPr>
        <w:rFonts w:ascii="Century Gothic" w:hAnsi="Century Gothic" w:hint="default"/>
        <w:color w:val="0070C0"/>
        <w:sz w:val="32"/>
        <w:szCs w:val="32"/>
      </w:rPr>
    </w:lvl>
    <w:lvl w:ilvl="2">
      <w:start w:val="1"/>
      <w:numFmt w:val="decimal"/>
      <w:pStyle w:val="Titre2"/>
      <w:lvlText w:val="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Titre3"/>
      <w:lvlText w:val="%2.%3.%4."/>
      <w:lvlJc w:val="left"/>
      <w:pPr>
        <w:tabs>
          <w:tab w:val="num" w:pos="1821"/>
        </w:tabs>
        <w:ind w:left="1821" w:hanging="687"/>
      </w:pPr>
      <w:rPr>
        <w:rFonts w:ascii="Century Gothic" w:hAnsi="Century Gothic" w:hint="default"/>
        <w:b w:val="0"/>
        <w:i w:val="0"/>
        <w:sz w:val="24"/>
        <w:szCs w:val="24"/>
      </w:rPr>
    </w:lvl>
    <w:lvl w:ilvl="4">
      <w:start w:val="1"/>
      <w:numFmt w:val="lowerLetter"/>
      <w:lvlText w:val="%5."/>
      <w:lvlJc w:val="right"/>
      <w:pPr>
        <w:tabs>
          <w:tab w:val="num" w:pos="1247"/>
        </w:tabs>
        <w:ind w:left="1247" w:hanging="56"/>
      </w:pPr>
      <w:rPr>
        <w:rFonts w:hint="default"/>
        <w:sz w:val="22"/>
        <w:szCs w:val="22"/>
        <w:u w:val="none"/>
      </w:rPr>
    </w:lvl>
    <w:lvl w:ilvl="5">
      <w:start w:val="1"/>
      <w:numFmt w:val="none"/>
      <w:suff w:val="space"/>
      <w:lvlText w:val=""/>
      <w:lvlJc w:val="left"/>
      <w:pPr>
        <w:ind w:left="152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520" w:firstLine="0"/>
      </w:pPr>
      <w:rPr>
        <w:rFonts w:hint="default"/>
      </w:rPr>
    </w:lvl>
    <w:lvl w:ilvl="7">
      <w:start w:val="1"/>
      <w:numFmt w:val="none"/>
      <w:pStyle w:val="Titre7"/>
      <w:suff w:val="nothing"/>
      <w:lvlText w:val=""/>
      <w:lvlJc w:val="left"/>
      <w:pPr>
        <w:ind w:left="1520" w:firstLine="0"/>
      </w:pPr>
      <w:rPr>
        <w:rFonts w:hint="default"/>
      </w:rPr>
    </w:lvl>
    <w:lvl w:ilvl="8">
      <w:start w:val="1"/>
      <w:numFmt w:val="none"/>
      <w:pStyle w:val="Titre8"/>
      <w:suff w:val="nothing"/>
      <w:lvlText w:val=""/>
      <w:lvlJc w:val="left"/>
      <w:pPr>
        <w:ind w:left="1520" w:firstLine="0"/>
      </w:pPr>
      <w:rPr>
        <w:rFonts w:hint="default"/>
      </w:rPr>
    </w:lvl>
  </w:abstractNum>
  <w:abstractNum w:abstractNumId="1" w15:restartNumberingAfterBreak="0">
    <w:nsid w:val="091E6367"/>
    <w:multiLevelType w:val="hybridMultilevel"/>
    <w:tmpl w:val="81C60226"/>
    <w:lvl w:ilvl="0" w:tplc="6A84CFF0">
      <w:start w:val="3"/>
      <w:numFmt w:val="bullet"/>
      <w:lvlText w:val=""/>
      <w:lvlJc w:val="left"/>
      <w:pPr>
        <w:ind w:left="720" w:hanging="360"/>
      </w:pPr>
      <w:rPr>
        <w:rFonts w:ascii="Segoe MDL2 Assets" w:hAnsi="Segoe MDL2 Assets" w:cs="Times New Roman" w:hint="default"/>
        <w:color w:val="1D4D9A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343C2"/>
    <w:multiLevelType w:val="hybridMultilevel"/>
    <w:tmpl w:val="33C45DA4"/>
    <w:lvl w:ilvl="0" w:tplc="FFFFFFFF">
      <w:start w:val="1"/>
      <w:numFmt w:val="bullet"/>
      <w:pStyle w:val="Listepuces"/>
      <w:lvlText w:val=""/>
      <w:lvlJc w:val="left"/>
      <w:pPr>
        <w:tabs>
          <w:tab w:val="num" w:pos="1589"/>
        </w:tabs>
        <w:ind w:left="1589" w:hanging="360"/>
      </w:pPr>
      <w:rPr>
        <w:rFonts w:ascii="Wingdings" w:hAnsi="Wingdings" w:hint="default"/>
        <w:color w:val="E51519"/>
        <w:sz w:val="18"/>
      </w:rPr>
    </w:lvl>
    <w:lvl w:ilvl="1" w:tplc="FFFFFFFF">
      <w:start w:val="1"/>
      <w:numFmt w:val="bullet"/>
      <w:lvlText w:val="o"/>
      <w:lvlJc w:val="left"/>
      <w:pPr>
        <w:tabs>
          <w:tab w:val="num" w:pos="1589"/>
        </w:tabs>
        <w:ind w:left="15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09"/>
        </w:tabs>
        <w:ind w:left="23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29"/>
        </w:tabs>
        <w:ind w:left="30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49"/>
        </w:tabs>
        <w:ind w:left="37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69"/>
        </w:tabs>
        <w:ind w:left="44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89"/>
        </w:tabs>
        <w:ind w:left="51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09"/>
        </w:tabs>
        <w:ind w:left="59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29"/>
        </w:tabs>
        <w:ind w:left="6629" w:hanging="360"/>
      </w:pPr>
      <w:rPr>
        <w:rFonts w:ascii="Wingdings" w:hAnsi="Wingdings" w:hint="default"/>
      </w:rPr>
    </w:lvl>
  </w:abstractNum>
  <w:abstractNum w:abstractNumId="3" w15:restartNumberingAfterBreak="0">
    <w:nsid w:val="0B711C5D"/>
    <w:multiLevelType w:val="hybridMultilevel"/>
    <w:tmpl w:val="DE2E17F8"/>
    <w:lvl w:ilvl="0" w:tplc="3D9CFF62">
      <w:start w:val="1"/>
      <w:numFmt w:val="decimal"/>
      <w:pStyle w:val="Listenumrotepourtableau"/>
      <w:lvlText w:val="%1."/>
      <w:lvlJc w:val="left"/>
      <w:pPr>
        <w:tabs>
          <w:tab w:val="num" w:pos="397"/>
        </w:tabs>
        <w:ind w:left="397" w:hanging="34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554"/>
        </w:tabs>
        <w:ind w:left="1554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274"/>
        </w:tabs>
        <w:ind w:left="2274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94"/>
        </w:tabs>
        <w:ind w:left="299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714"/>
        </w:tabs>
        <w:ind w:left="371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434"/>
        </w:tabs>
        <w:ind w:left="443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154"/>
        </w:tabs>
        <w:ind w:left="515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874"/>
        </w:tabs>
        <w:ind w:left="587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94"/>
        </w:tabs>
        <w:ind w:left="6594" w:hanging="180"/>
      </w:pPr>
    </w:lvl>
  </w:abstractNum>
  <w:abstractNum w:abstractNumId="4" w15:restartNumberingAfterBreak="0">
    <w:nsid w:val="19A20F2A"/>
    <w:multiLevelType w:val="multilevel"/>
    <w:tmpl w:val="FB5CBB7A"/>
    <w:lvl w:ilvl="0">
      <w:start w:val="1"/>
      <w:numFmt w:val="decimal"/>
      <w:pStyle w:val="uc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uc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uc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uc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1B497314"/>
    <w:multiLevelType w:val="hybridMultilevel"/>
    <w:tmpl w:val="350C7E7C"/>
    <w:lvl w:ilvl="0" w:tplc="8C566194">
      <w:numFmt w:val="bullet"/>
      <w:lvlText w:val="-"/>
      <w:lvlJc w:val="left"/>
      <w:pPr>
        <w:ind w:left="720" w:hanging="360"/>
      </w:pPr>
      <w:rPr>
        <w:rFonts w:ascii="Marianne" w:eastAsia="Times New Roman" w:hAnsi="Mariann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D00FB"/>
    <w:multiLevelType w:val="hybridMultilevel"/>
    <w:tmpl w:val="B88C5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D2839"/>
    <w:multiLevelType w:val="hybridMultilevel"/>
    <w:tmpl w:val="E534B56E"/>
    <w:lvl w:ilvl="0" w:tplc="8D86CA20">
      <w:start w:val="3"/>
      <w:numFmt w:val="bullet"/>
      <w:pStyle w:val="Paragraphedeliste"/>
      <w:lvlText w:val=""/>
      <w:lvlJc w:val="left"/>
      <w:pPr>
        <w:ind w:left="1280" w:hanging="360"/>
      </w:pPr>
      <w:rPr>
        <w:rFonts w:ascii="Segoe MDL2 Assets" w:hAnsi="Segoe MDL2 Assets" w:cs="Times New Roman" w:hint="default"/>
        <w:color w:val="1D4D9A"/>
        <w:sz w:val="16"/>
      </w:rPr>
    </w:lvl>
    <w:lvl w:ilvl="1" w:tplc="040C0003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8" w15:restartNumberingAfterBreak="0">
    <w:nsid w:val="2C516A30"/>
    <w:multiLevelType w:val="hybridMultilevel"/>
    <w:tmpl w:val="D868A5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2F6A44"/>
    <w:multiLevelType w:val="hybridMultilevel"/>
    <w:tmpl w:val="0BCCF5E8"/>
    <w:lvl w:ilvl="0" w:tplc="8C566194">
      <w:numFmt w:val="bullet"/>
      <w:lvlText w:val="-"/>
      <w:lvlJc w:val="left"/>
      <w:pPr>
        <w:ind w:left="720" w:hanging="360"/>
      </w:pPr>
      <w:rPr>
        <w:rFonts w:ascii="Marianne" w:eastAsia="Times New Roman" w:hAnsi="Marianne" w:cs="Times New Roman" w:hint="default"/>
        <w:color w:val="1D4D9A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821E16"/>
    <w:multiLevelType w:val="hybridMultilevel"/>
    <w:tmpl w:val="B160512E"/>
    <w:lvl w:ilvl="0" w:tplc="6A84CFF0">
      <w:start w:val="3"/>
      <w:numFmt w:val="bullet"/>
      <w:lvlText w:val=""/>
      <w:lvlJc w:val="left"/>
      <w:pPr>
        <w:ind w:left="1280" w:hanging="360"/>
      </w:pPr>
      <w:rPr>
        <w:rFonts w:ascii="Segoe MDL2 Assets" w:hAnsi="Segoe MDL2 Assets" w:cs="Times New Roman" w:hint="default"/>
        <w:color w:val="1D4D9A"/>
        <w:sz w:val="18"/>
      </w:rPr>
    </w:lvl>
    <w:lvl w:ilvl="1" w:tplc="040C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1" w15:restartNumberingAfterBreak="0">
    <w:nsid w:val="32274162"/>
    <w:multiLevelType w:val="hybridMultilevel"/>
    <w:tmpl w:val="F4A27E3A"/>
    <w:lvl w:ilvl="0" w:tplc="348AF616">
      <w:start w:val="1"/>
      <w:numFmt w:val="decimal"/>
      <w:pStyle w:val="Listenumrote"/>
      <w:lvlText w:val="%1."/>
      <w:lvlJc w:val="left"/>
      <w:pPr>
        <w:tabs>
          <w:tab w:val="num" w:pos="934"/>
        </w:tabs>
        <w:ind w:left="93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3E46A11"/>
    <w:multiLevelType w:val="hybridMultilevel"/>
    <w:tmpl w:val="D2D2452C"/>
    <w:lvl w:ilvl="0" w:tplc="FFFFFFFF">
      <w:start w:val="1"/>
      <w:numFmt w:val="bullet"/>
      <w:pStyle w:val="Listepuces2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  <w:color w:val="auto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13" w15:restartNumberingAfterBreak="0">
    <w:nsid w:val="354A11F8"/>
    <w:multiLevelType w:val="hybridMultilevel"/>
    <w:tmpl w:val="1764DE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134695"/>
    <w:multiLevelType w:val="hybridMultilevel"/>
    <w:tmpl w:val="1EF02032"/>
    <w:lvl w:ilvl="0" w:tplc="8C566194">
      <w:numFmt w:val="bullet"/>
      <w:lvlText w:val="-"/>
      <w:lvlJc w:val="left"/>
      <w:pPr>
        <w:ind w:left="1280" w:hanging="360"/>
      </w:pPr>
      <w:rPr>
        <w:rFonts w:ascii="Marianne" w:eastAsia="Times New Roman" w:hAnsi="Marianne" w:cs="Times New Roman" w:hint="default"/>
        <w:color w:val="1D4D9A"/>
        <w:sz w:val="18"/>
      </w:rPr>
    </w:lvl>
    <w:lvl w:ilvl="1" w:tplc="040C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5" w15:restartNumberingAfterBreak="0">
    <w:nsid w:val="3D6C05D4"/>
    <w:multiLevelType w:val="hybridMultilevel"/>
    <w:tmpl w:val="8CE6F14A"/>
    <w:lvl w:ilvl="0" w:tplc="F3B2AD08">
      <w:start w:val="2"/>
      <w:numFmt w:val="bullet"/>
      <w:lvlText w:val="-"/>
      <w:lvlJc w:val="left"/>
      <w:pPr>
        <w:ind w:left="720" w:hanging="360"/>
      </w:pPr>
      <w:rPr>
        <w:rFonts w:ascii="Verdana" w:hAnsi="Verdana" w:cs="Times New Roman" w:hint="default"/>
        <w:color w:val="365F91" w:themeColor="accent1" w:themeShade="B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D271E1"/>
    <w:multiLevelType w:val="hybridMultilevel"/>
    <w:tmpl w:val="D55CAE10"/>
    <w:lvl w:ilvl="0" w:tplc="336C1F6A">
      <w:start w:val="1"/>
      <w:numFmt w:val="bullet"/>
      <w:pStyle w:val="Listepucesniv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F74841"/>
    <w:multiLevelType w:val="hybridMultilevel"/>
    <w:tmpl w:val="8E803FB8"/>
    <w:lvl w:ilvl="0" w:tplc="7F320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4D9A"/>
      </w:rPr>
    </w:lvl>
    <w:lvl w:ilvl="1" w:tplc="E1029284">
      <w:numFmt w:val="bullet"/>
      <w:lvlText w:val="-"/>
      <w:lvlJc w:val="left"/>
      <w:pPr>
        <w:ind w:left="720" w:hanging="360"/>
      </w:pPr>
      <w:rPr>
        <w:rFonts w:ascii="Marianne" w:hAnsi="Marianne" w:hint="default"/>
        <w:color w:val="F79646" w:themeColor="accent6"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142032"/>
    <w:multiLevelType w:val="hybridMultilevel"/>
    <w:tmpl w:val="919238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6662B"/>
    <w:multiLevelType w:val="hybridMultilevel"/>
    <w:tmpl w:val="9BF8FDDC"/>
    <w:lvl w:ilvl="0" w:tplc="8C566194">
      <w:numFmt w:val="bullet"/>
      <w:lvlText w:val="-"/>
      <w:lvlJc w:val="left"/>
      <w:pPr>
        <w:ind w:left="720" w:hanging="360"/>
      </w:pPr>
      <w:rPr>
        <w:rFonts w:ascii="Marianne" w:eastAsia="Times New Roman" w:hAnsi="Marianne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4864EE"/>
    <w:multiLevelType w:val="hybridMultilevel"/>
    <w:tmpl w:val="65085564"/>
    <w:lvl w:ilvl="0" w:tplc="8C566194">
      <w:numFmt w:val="bullet"/>
      <w:lvlText w:val="-"/>
      <w:lvlJc w:val="left"/>
      <w:pPr>
        <w:ind w:left="720" w:hanging="360"/>
      </w:pPr>
      <w:rPr>
        <w:rFonts w:ascii="Marianne" w:eastAsia="Times New Roman" w:hAnsi="Mariann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A94379"/>
    <w:multiLevelType w:val="hybridMultilevel"/>
    <w:tmpl w:val="6B52C3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823282"/>
    <w:multiLevelType w:val="hybridMultilevel"/>
    <w:tmpl w:val="A4C224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0F4D2E"/>
    <w:multiLevelType w:val="hybridMultilevel"/>
    <w:tmpl w:val="5C885A58"/>
    <w:lvl w:ilvl="0" w:tplc="3E084AC0">
      <w:start w:val="1"/>
      <w:numFmt w:val="bullet"/>
      <w:pStyle w:val="Tableaupuce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A47105"/>
    <w:multiLevelType w:val="hybridMultilevel"/>
    <w:tmpl w:val="EBA26E2E"/>
    <w:lvl w:ilvl="0" w:tplc="E1029284">
      <w:numFmt w:val="bullet"/>
      <w:lvlText w:val="-"/>
      <w:lvlJc w:val="left"/>
      <w:pPr>
        <w:ind w:left="720" w:hanging="360"/>
      </w:pPr>
      <w:rPr>
        <w:rFonts w:ascii="Marianne" w:hAnsi="Marianne" w:hint="default"/>
        <w:color w:val="F79646" w:themeColor="accent6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A362DD"/>
    <w:multiLevelType w:val="hybridMultilevel"/>
    <w:tmpl w:val="182CB5F2"/>
    <w:lvl w:ilvl="0" w:tplc="B50E9050">
      <w:start w:val="1"/>
      <w:numFmt w:val="bullet"/>
      <w:pStyle w:val="Listepuces3"/>
      <w:lvlText w:val=""/>
      <w:lvlJc w:val="left"/>
      <w:pPr>
        <w:tabs>
          <w:tab w:val="num" w:pos="1680"/>
        </w:tabs>
        <w:ind w:left="1680" w:hanging="360"/>
      </w:pPr>
      <w:rPr>
        <w:rFonts w:ascii="Wingdings" w:hAnsi="Wingdings" w:hint="default"/>
        <w:color w:val="999999"/>
        <w:sz w:val="12"/>
        <w:szCs w:val="12"/>
      </w:rPr>
    </w:lvl>
    <w:lvl w:ilvl="1" w:tplc="040C0003" w:tentative="1">
      <w:start w:val="1"/>
      <w:numFmt w:val="bullet"/>
      <w:lvlText w:val="o"/>
      <w:lvlJc w:val="left"/>
      <w:pPr>
        <w:tabs>
          <w:tab w:val="num" w:pos="2760"/>
        </w:tabs>
        <w:ind w:left="27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480"/>
        </w:tabs>
        <w:ind w:left="34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920"/>
        </w:tabs>
        <w:ind w:left="49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640"/>
        </w:tabs>
        <w:ind w:left="56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360"/>
        </w:tabs>
        <w:ind w:left="63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080"/>
        </w:tabs>
        <w:ind w:left="70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800"/>
        </w:tabs>
        <w:ind w:left="7800" w:hanging="360"/>
      </w:pPr>
      <w:rPr>
        <w:rFonts w:ascii="Wingdings" w:hAnsi="Wingdings" w:hint="default"/>
      </w:rPr>
    </w:lvl>
  </w:abstractNum>
  <w:abstractNum w:abstractNumId="26" w15:restartNumberingAfterBreak="0">
    <w:nsid w:val="6CC75EC1"/>
    <w:multiLevelType w:val="hybridMultilevel"/>
    <w:tmpl w:val="84A2AB26"/>
    <w:lvl w:ilvl="0" w:tplc="8C566194">
      <w:numFmt w:val="bullet"/>
      <w:lvlText w:val="-"/>
      <w:lvlJc w:val="left"/>
      <w:pPr>
        <w:ind w:left="720" w:hanging="360"/>
      </w:pPr>
      <w:rPr>
        <w:rFonts w:ascii="Marianne" w:eastAsia="Times New Roman" w:hAnsi="Mariann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E6494"/>
    <w:multiLevelType w:val="hybridMultilevel"/>
    <w:tmpl w:val="CBBA45F8"/>
    <w:lvl w:ilvl="0" w:tplc="6A84CFF0">
      <w:start w:val="3"/>
      <w:numFmt w:val="bullet"/>
      <w:lvlText w:val=""/>
      <w:lvlJc w:val="left"/>
      <w:pPr>
        <w:ind w:left="1280" w:hanging="360"/>
      </w:pPr>
      <w:rPr>
        <w:rFonts w:ascii="Segoe MDL2 Assets" w:hAnsi="Segoe MDL2 Assets" w:cs="Times New Roman" w:hint="default"/>
        <w:color w:val="1D4D9A"/>
        <w:sz w:val="18"/>
      </w:rPr>
    </w:lvl>
    <w:lvl w:ilvl="1" w:tplc="8C566194">
      <w:numFmt w:val="bullet"/>
      <w:lvlText w:val="-"/>
      <w:lvlJc w:val="left"/>
      <w:pPr>
        <w:ind w:left="2000" w:hanging="360"/>
      </w:pPr>
      <w:rPr>
        <w:rFonts w:ascii="Marianne" w:eastAsia="Times New Roman" w:hAnsi="Marianne" w:cs="Times New Roman" w:hint="default"/>
      </w:rPr>
    </w:lvl>
    <w:lvl w:ilvl="2" w:tplc="C54C8E92">
      <w:start w:val="19"/>
      <w:numFmt w:val="bullet"/>
      <w:lvlText w:val=""/>
      <w:lvlJc w:val="left"/>
      <w:pPr>
        <w:ind w:left="2720" w:hanging="360"/>
      </w:pPr>
      <w:rPr>
        <w:rFonts w:ascii="Wingdings" w:eastAsia="Times New Roman" w:hAnsi="Wingdings" w:cs="Times New Roman" w:hint="default"/>
      </w:rPr>
    </w:lvl>
    <w:lvl w:ilvl="3" w:tplc="040C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28" w15:restartNumberingAfterBreak="0">
    <w:nsid w:val="7AAE2C9B"/>
    <w:multiLevelType w:val="hybridMultilevel"/>
    <w:tmpl w:val="65946018"/>
    <w:lvl w:ilvl="0" w:tplc="7F320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4D9A"/>
      </w:rPr>
    </w:lvl>
    <w:lvl w:ilvl="1" w:tplc="E1029284">
      <w:numFmt w:val="bullet"/>
      <w:lvlText w:val="-"/>
      <w:lvlJc w:val="left"/>
      <w:pPr>
        <w:ind w:left="1440" w:hanging="360"/>
      </w:pPr>
      <w:rPr>
        <w:rFonts w:ascii="Marianne" w:hAnsi="Marianne" w:hint="default"/>
        <w:color w:val="F79646" w:themeColor="accent6"/>
        <w:sz w:val="20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960499"/>
    <w:multiLevelType w:val="hybridMultilevel"/>
    <w:tmpl w:val="9766D2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650288">
    <w:abstractNumId w:val="2"/>
  </w:num>
  <w:num w:numId="2" w16cid:durableId="1344285465">
    <w:abstractNumId w:val="12"/>
  </w:num>
  <w:num w:numId="3" w16cid:durableId="859781311">
    <w:abstractNumId w:val="0"/>
  </w:num>
  <w:num w:numId="4" w16cid:durableId="483551139">
    <w:abstractNumId w:val="11"/>
  </w:num>
  <w:num w:numId="5" w16cid:durableId="951280641">
    <w:abstractNumId w:val="25"/>
  </w:num>
  <w:num w:numId="6" w16cid:durableId="956958419">
    <w:abstractNumId w:val="3"/>
  </w:num>
  <w:num w:numId="7" w16cid:durableId="534083865">
    <w:abstractNumId w:val="4"/>
  </w:num>
  <w:num w:numId="8" w16cid:durableId="1009676519">
    <w:abstractNumId w:val="16"/>
  </w:num>
  <w:num w:numId="9" w16cid:durableId="1809974120">
    <w:abstractNumId w:val="23"/>
  </w:num>
  <w:num w:numId="10" w16cid:durableId="723145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115849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705515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74019425">
    <w:abstractNumId w:val="6"/>
  </w:num>
  <w:num w:numId="14" w16cid:durableId="486439196">
    <w:abstractNumId w:val="13"/>
  </w:num>
  <w:num w:numId="15" w16cid:durableId="14559766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417512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14515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616803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703899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596677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733030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368538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443299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79405459">
    <w:abstractNumId w:val="8"/>
  </w:num>
  <w:num w:numId="25" w16cid:durableId="1834178613">
    <w:abstractNumId w:val="18"/>
  </w:num>
  <w:num w:numId="26" w16cid:durableId="4312467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550559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699220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644367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6461166">
    <w:abstractNumId w:val="21"/>
  </w:num>
  <w:num w:numId="31" w16cid:durableId="10025127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857136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43041339">
    <w:abstractNumId w:val="22"/>
  </w:num>
  <w:num w:numId="34" w16cid:durableId="62946531">
    <w:abstractNumId w:val="26"/>
  </w:num>
  <w:num w:numId="35" w16cid:durableId="1563443908">
    <w:abstractNumId w:val="19"/>
  </w:num>
  <w:num w:numId="36" w16cid:durableId="17283835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88980186">
    <w:abstractNumId w:val="29"/>
  </w:num>
  <w:num w:numId="38" w16cid:durableId="9387560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91216646">
    <w:abstractNumId w:val="14"/>
  </w:num>
  <w:num w:numId="40" w16cid:durableId="513299299">
    <w:abstractNumId w:val="5"/>
  </w:num>
  <w:num w:numId="41" w16cid:durableId="1538005853">
    <w:abstractNumId w:val="20"/>
  </w:num>
  <w:num w:numId="42" w16cid:durableId="1822101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435369540">
    <w:abstractNumId w:val="7"/>
  </w:num>
  <w:num w:numId="44" w16cid:durableId="1090157952">
    <w:abstractNumId w:val="27"/>
  </w:num>
  <w:num w:numId="45" w16cid:durableId="422455418">
    <w:abstractNumId w:val="7"/>
    <w:lvlOverride w:ilvl="0">
      <w:startOverride w:val="3"/>
    </w:lvlOverride>
  </w:num>
  <w:num w:numId="46" w16cid:durableId="14561717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737580828">
    <w:abstractNumId w:val="9"/>
  </w:num>
  <w:num w:numId="48" w16cid:durableId="988633645">
    <w:abstractNumId w:val="15"/>
  </w:num>
  <w:num w:numId="49" w16cid:durableId="730731691">
    <w:abstractNumId w:val="1"/>
  </w:num>
  <w:num w:numId="50" w16cid:durableId="109859214">
    <w:abstractNumId w:val="10"/>
  </w:num>
  <w:num w:numId="51" w16cid:durableId="435293654">
    <w:abstractNumId w:val="28"/>
  </w:num>
  <w:num w:numId="52" w16cid:durableId="305278494">
    <w:abstractNumId w:val="24"/>
  </w:num>
  <w:num w:numId="53" w16cid:durableId="9998439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446628722">
    <w:abstractNumId w:val="1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efaultTableStyle w:val="TableauavecGrille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355"/>
    <w:rsid w:val="00000088"/>
    <w:rsid w:val="00000B52"/>
    <w:rsid w:val="00003D4D"/>
    <w:rsid w:val="0000442E"/>
    <w:rsid w:val="00004870"/>
    <w:rsid w:val="000051FA"/>
    <w:rsid w:val="00005AEF"/>
    <w:rsid w:val="00006380"/>
    <w:rsid w:val="000069FD"/>
    <w:rsid w:val="00006F7C"/>
    <w:rsid w:val="00007A48"/>
    <w:rsid w:val="00007CDD"/>
    <w:rsid w:val="00010119"/>
    <w:rsid w:val="000104BB"/>
    <w:rsid w:val="00010C55"/>
    <w:rsid w:val="00011141"/>
    <w:rsid w:val="00011417"/>
    <w:rsid w:val="00012412"/>
    <w:rsid w:val="00012904"/>
    <w:rsid w:val="00014718"/>
    <w:rsid w:val="00014FB8"/>
    <w:rsid w:val="00015371"/>
    <w:rsid w:val="00015FDB"/>
    <w:rsid w:val="0001688E"/>
    <w:rsid w:val="00016E3B"/>
    <w:rsid w:val="00017266"/>
    <w:rsid w:val="00017F16"/>
    <w:rsid w:val="0002033B"/>
    <w:rsid w:val="00021CDF"/>
    <w:rsid w:val="00021DC9"/>
    <w:rsid w:val="00022516"/>
    <w:rsid w:val="000229C3"/>
    <w:rsid w:val="00022D76"/>
    <w:rsid w:val="0002338A"/>
    <w:rsid w:val="000235D3"/>
    <w:rsid w:val="00025DC7"/>
    <w:rsid w:val="00025E81"/>
    <w:rsid w:val="00026A50"/>
    <w:rsid w:val="000273D1"/>
    <w:rsid w:val="00027CFA"/>
    <w:rsid w:val="00027FC6"/>
    <w:rsid w:val="00030A47"/>
    <w:rsid w:val="00030F7B"/>
    <w:rsid w:val="00031E06"/>
    <w:rsid w:val="00033147"/>
    <w:rsid w:val="0003432E"/>
    <w:rsid w:val="0003486D"/>
    <w:rsid w:val="00034991"/>
    <w:rsid w:val="00034ACD"/>
    <w:rsid w:val="00035587"/>
    <w:rsid w:val="0003600E"/>
    <w:rsid w:val="00036309"/>
    <w:rsid w:val="00036895"/>
    <w:rsid w:val="00036DF5"/>
    <w:rsid w:val="0003765E"/>
    <w:rsid w:val="0003795E"/>
    <w:rsid w:val="000409E0"/>
    <w:rsid w:val="00040DAB"/>
    <w:rsid w:val="00041335"/>
    <w:rsid w:val="000413AC"/>
    <w:rsid w:val="000424BB"/>
    <w:rsid w:val="0004278A"/>
    <w:rsid w:val="00042DBC"/>
    <w:rsid w:val="00042EA8"/>
    <w:rsid w:val="00043742"/>
    <w:rsid w:val="000439C7"/>
    <w:rsid w:val="00043A92"/>
    <w:rsid w:val="00043F8F"/>
    <w:rsid w:val="000445FD"/>
    <w:rsid w:val="0004570E"/>
    <w:rsid w:val="00046539"/>
    <w:rsid w:val="00046883"/>
    <w:rsid w:val="00047084"/>
    <w:rsid w:val="000474F5"/>
    <w:rsid w:val="000478C6"/>
    <w:rsid w:val="00047D16"/>
    <w:rsid w:val="000500A3"/>
    <w:rsid w:val="000504C3"/>
    <w:rsid w:val="000508D8"/>
    <w:rsid w:val="000519D3"/>
    <w:rsid w:val="000521BB"/>
    <w:rsid w:val="000524C7"/>
    <w:rsid w:val="000532E1"/>
    <w:rsid w:val="0005376E"/>
    <w:rsid w:val="0005391F"/>
    <w:rsid w:val="0005480E"/>
    <w:rsid w:val="00054D88"/>
    <w:rsid w:val="0005544F"/>
    <w:rsid w:val="000558ED"/>
    <w:rsid w:val="00055FE1"/>
    <w:rsid w:val="00056554"/>
    <w:rsid w:val="0006129C"/>
    <w:rsid w:val="00062F6E"/>
    <w:rsid w:val="00063019"/>
    <w:rsid w:val="00063BB6"/>
    <w:rsid w:val="00063D94"/>
    <w:rsid w:val="000654FA"/>
    <w:rsid w:val="0006566C"/>
    <w:rsid w:val="00066AF8"/>
    <w:rsid w:val="000676FC"/>
    <w:rsid w:val="00067CF0"/>
    <w:rsid w:val="00070210"/>
    <w:rsid w:val="00070668"/>
    <w:rsid w:val="0007081F"/>
    <w:rsid w:val="00072314"/>
    <w:rsid w:val="00073B8B"/>
    <w:rsid w:val="000740DD"/>
    <w:rsid w:val="00076303"/>
    <w:rsid w:val="00076764"/>
    <w:rsid w:val="000768FA"/>
    <w:rsid w:val="000774E3"/>
    <w:rsid w:val="00077DBD"/>
    <w:rsid w:val="0008041B"/>
    <w:rsid w:val="00080EDD"/>
    <w:rsid w:val="0008166E"/>
    <w:rsid w:val="00081DEB"/>
    <w:rsid w:val="000829A9"/>
    <w:rsid w:val="000831DE"/>
    <w:rsid w:val="000836E3"/>
    <w:rsid w:val="00083867"/>
    <w:rsid w:val="00083F5E"/>
    <w:rsid w:val="000861E9"/>
    <w:rsid w:val="0008682F"/>
    <w:rsid w:val="000873E8"/>
    <w:rsid w:val="000877FB"/>
    <w:rsid w:val="00087A73"/>
    <w:rsid w:val="000906D7"/>
    <w:rsid w:val="00090DDA"/>
    <w:rsid w:val="00090FEF"/>
    <w:rsid w:val="00092633"/>
    <w:rsid w:val="00092D15"/>
    <w:rsid w:val="000952EE"/>
    <w:rsid w:val="00095903"/>
    <w:rsid w:val="000967D7"/>
    <w:rsid w:val="00096C5D"/>
    <w:rsid w:val="00097380"/>
    <w:rsid w:val="00097E2C"/>
    <w:rsid w:val="000A0D58"/>
    <w:rsid w:val="000A0F6A"/>
    <w:rsid w:val="000A1040"/>
    <w:rsid w:val="000A218A"/>
    <w:rsid w:val="000A2F78"/>
    <w:rsid w:val="000A3AF4"/>
    <w:rsid w:val="000A50AC"/>
    <w:rsid w:val="000A5598"/>
    <w:rsid w:val="000A6C1B"/>
    <w:rsid w:val="000A7339"/>
    <w:rsid w:val="000A7B0B"/>
    <w:rsid w:val="000B034C"/>
    <w:rsid w:val="000B04CB"/>
    <w:rsid w:val="000B2136"/>
    <w:rsid w:val="000B4D83"/>
    <w:rsid w:val="000B5165"/>
    <w:rsid w:val="000B5A5D"/>
    <w:rsid w:val="000B5ED4"/>
    <w:rsid w:val="000B6201"/>
    <w:rsid w:val="000B6921"/>
    <w:rsid w:val="000B7133"/>
    <w:rsid w:val="000B7568"/>
    <w:rsid w:val="000C0609"/>
    <w:rsid w:val="000C162F"/>
    <w:rsid w:val="000C185F"/>
    <w:rsid w:val="000C1E0F"/>
    <w:rsid w:val="000C20D2"/>
    <w:rsid w:val="000C2414"/>
    <w:rsid w:val="000C2B89"/>
    <w:rsid w:val="000C3AAD"/>
    <w:rsid w:val="000C3AC2"/>
    <w:rsid w:val="000C4584"/>
    <w:rsid w:val="000C462A"/>
    <w:rsid w:val="000C5388"/>
    <w:rsid w:val="000C66EF"/>
    <w:rsid w:val="000C720C"/>
    <w:rsid w:val="000C7A11"/>
    <w:rsid w:val="000D1A2F"/>
    <w:rsid w:val="000D1A56"/>
    <w:rsid w:val="000D2958"/>
    <w:rsid w:val="000D5087"/>
    <w:rsid w:val="000D53D9"/>
    <w:rsid w:val="000D5835"/>
    <w:rsid w:val="000D59F5"/>
    <w:rsid w:val="000D5BB9"/>
    <w:rsid w:val="000D5EB0"/>
    <w:rsid w:val="000D5FAD"/>
    <w:rsid w:val="000D7055"/>
    <w:rsid w:val="000D714E"/>
    <w:rsid w:val="000D77EF"/>
    <w:rsid w:val="000E0CA0"/>
    <w:rsid w:val="000E141E"/>
    <w:rsid w:val="000E1F08"/>
    <w:rsid w:val="000E2663"/>
    <w:rsid w:val="000E4220"/>
    <w:rsid w:val="000E4951"/>
    <w:rsid w:val="000E5568"/>
    <w:rsid w:val="000E5FCA"/>
    <w:rsid w:val="000E60BE"/>
    <w:rsid w:val="000E6725"/>
    <w:rsid w:val="000E6F6F"/>
    <w:rsid w:val="000E756E"/>
    <w:rsid w:val="000E75A4"/>
    <w:rsid w:val="000E7A4B"/>
    <w:rsid w:val="000E7CBB"/>
    <w:rsid w:val="000F0350"/>
    <w:rsid w:val="000F04BE"/>
    <w:rsid w:val="000F2E82"/>
    <w:rsid w:val="000F45DA"/>
    <w:rsid w:val="000F60DD"/>
    <w:rsid w:val="000F628F"/>
    <w:rsid w:val="000F705B"/>
    <w:rsid w:val="000F71EE"/>
    <w:rsid w:val="000F7561"/>
    <w:rsid w:val="0010002F"/>
    <w:rsid w:val="001007F5"/>
    <w:rsid w:val="00100DA8"/>
    <w:rsid w:val="00101281"/>
    <w:rsid w:val="00101D39"/>
    <w:rsid w:val="00101FB8"/>
    <w:rsid w:val="00101FDA"/>
    <w:rsid w:val="0010278C"/>
    <w:rsid w:val="00103419"/>
    <w:rsid w:val="00103677"/>
    <w:rsid w:val="00103C25"/>
    <w:rsid w:val="00103F37"/>
    <w:rsid w:val="001040A7"/>
    <w:rsid w:val="001048CE"/>
    <w:rsid w:val="00104AEA"/>
    <w:rsid w:val="001055D4"/>
    <w:rsid w:val="00105A8B"/>
    <w:rsid w:val="001065D4"/>
    <w:rsid w:val="001135E6"/>
    <w:rsid w:val="00113DDA"/>
    <w:rsid w:val="0011413C"/>
    <w:rsid w:val="00114711"/>
    <w:rsid w:val="00114E02"/>
    <w:rsid w:val="00115509"/>
    <w:rsid w:val="0011591F"/>
    <w:rsid w:val="00115944"/>
    <w:rsid w:val="001178EC"/>
    <w:rsid w:val="001202C4"/>
    <w:rsid w:val="001208E2"/>
    <w:rsid w:val="00120A7E"/>
    <w:rsid w:val="00121444"/>
    <w:rsid w:val="00123066"/>
    <w:rsid w:val="00123FD4"/>
    <w:rsid w:val="00125D99"/>
    <w:rsid w:val="001275E1"/>
    <w:rsid w:val="00130398"/>
    <w:rsid w:val="00131E30"/>
    <w:rsid w:val="001332E9"/>
    <w:rsid w:val="00133CA8"/>
    <w:rsid w:val="00134E08"/>
    <w:rsid w:val="00135B71"/>
    <w:rsid w:val="00136995"/>
    <w:rsid w:val="0013723C"/>
    <w:rsid w:val="00137986"/>
    <w:rsid w:val="00137D6C"/>
    <w:rsid w:val="00137D78"/>
    <w:rsid w:val="00140075"/>
    <w:rsid w:val="001403A8"/>
    <w:rsid w:val="00140798"/>
    <w:rsid w:val="001410ED"/>
    <w:rsid w:val="001412CA"/>
    <w:rsid w:val="00141463"/>
    <w:rsid w:val="00141663"/>
    <w:rsid w:val="00141A22"/>
    <w:rsid w:val="00141E89"/>
    <w:rsid w:val="001441F3"/>
    <w:rsid w:val="0014439C"/>
    <w:rsid w:val="001446B9"/>
    <w:rsid w:val="00144AC6"/>
    <w:rsid w:val="001463FA"/>
    <w:rsid w:val="001467ED"/>
    <w:rsid w:val="0014774E"/>
    <w:rsid w:val="0015163F"/>
    <w:rsid w:val="0015175A"/>
    <w:rsid w:val="00152D8B"/>
    <w:rsid w:val="001531D3"/>
    <w:rsid w:val="00154D6A"/>
    <w:rsid w:val="00155F8A"/>
    <w:rsid w:val="0015672C"/>
    <w:rsid w:val="00156743"/>
    <w:rsid w:val="001574FA"/>
    <w:rsid w:val="00157D4F"/>
    <w:rsid w:val="00157D99"/>
    <w:rsid w:val="001607BE"/>
    <w:rsid w:val="00161105"/>
    <w:rsid w:val="001611A9"/>
    <w:rsid w:val="0016126D"/>
    <w:rsid w:val="001623F1"/>
    <w:rsid w:val="00162D00"/>
    <w:rsid w:val="00162E13"/>
    <w:rsid w:val="00162F4E"/>
    <w:rsid w:val="00163C19"/>
    <w:rsid w:val="00165791"/>
    <w:rsid w:val="00165C11"/>
    <w:rsid w:val="0016608D"/>
    <w:rsid w:val="001663B8"/>
    <w:rsid w:val="00166901"/>
    <w:rsid w:val="00166BF4"/>
    <w:rsid w:val="00166E59"/>
    <w:rsid w:val="001670C4"/>
    <w:rsid w:val="00167C36"/>
    <w:rsid w:val="00167E7B"/>
    <w:rsid w:val="00171A02"/>
    <w:rsid w:val="00172EA1"/>
    <w:rsid w:val="00173012"/>
    <w:rsid w:val="00173AC4"/>
    <w:rsid w:val="00174615"/>
    <w:rsid w:val="001746B1"/>
    <w:rsid w:val="00176256"/>
    <w:rsid w:val="00176467"/>
    <w:rsid w:val="001769B7"/>
    <w:rsid w:val="0017753E"/>
    <w:rsid w:val="00180919"/>
    <w:rsid w:val="00181571"/>
    <w:rsid w:val="001819DB"/>
    <w:rsid w:val="001839D1"/>
    <w:rsid w:val="00183B4A"/>
    <w:rsid w:val="00184284"/>
    <w:rsid w:val="0018498E"/>
    <w:rsid w:val="00184C72"/>
    <w:rsid w:val="00184D44"/>
    <w:rsid w:val="00185760"/>
    <w:rsid w:val="00185879"/>
    <w:rsid w:val="001859B0"/>
    <w:rsid w:val="00185CAF"/>
    <w:rsid w:val="00185D09"/>
    <w:rsid w:val="00185E1C"/>
    <w:rsid w:val="00186778"/>
    <w:rsid w:val="001873DC"/>
    <w:rsid w:val="00187935"/>
    <w:rsid w:val="00187DBC"/>
    <w:rsid w:val="00190552"/>
    <w:rsid w:val="0019268F"/>
    <w:rsid w:val="001940AC"/>
    <w:rsid w:val="0019411A"/>
    <w:rsid w:val="001948A1"/>
    <w:rsid w:val="00195307"/>
    <w:rsid w:val="00196134"/>
    <w:rsid w:val="001972A7"/>
    <w:rsid w:val="001A0459"/>
    <w:rsid w:val="001A0468"/>
    <w:rsid w:val="001A0938"/>
    <w:rsid w:val="001A0AB4"/>
    <w:rsid w:val="001A137E"/>
    <w:rsid w:val="001A1421"/>
    <w:rsid w:val="001A145A"/>
    <w:rsid w:val="001A1F9C"/>
    <w:rsid w:val="001A20DB"/>
    <w:rsid w:val="001A2665"/>
    <w:rsid w:val="001A3413"/>
    <w:rsid w:val="001A37BD"/>
    <w:rsid w:val="001A3B00"/>
    <w:rsid w:val="001A4334"/>
    <w:rsid w:val="001A4EA3"/>
    <w:rsid w:val="001A5947"/>
    <w:rsid w:val="001A5F66"/>
    <w:rsid w:val="001A6359"/>
    <w:rsid w:val="001A675E"/>
    <w:rsid w:val="001A7196"/>
    <w:rsid w:val="001A7B46"/>
    <w:rsid w:val="001A7B6A"/>
    <w:rsid w:val="001B0512"/>
    <w:rsid w:val="001B0D62"/>
    <w:rsid w:val="001B100E"/>
    <w:rsid w:val="001B1439"/>
    <w:rsid w:val="001B1A9C"/>
    <w:rsid w:val="001B1B05"/>
    <w:rsid w:val="001B206D"/>
    <w:rsid w:val="001B3591"/>
    <w:rsid w:val="001B3670"/>
    <w:rsid w:val="001B3AB5"/>
    <w:rsid w:val="001B4355"/>
    <w:rsid w:val="001B4CB2"/>
    <w:rsid w:val="001B5326"/>
    <w:rsid w:val="001B5406"/>
    <w:rsid w:val="001B6701"/>
    <w:rsid w:val="001B68F9"/>
    <w:rsid w:val="001B7F0C"/>
    <w:rsid w:val="001C0889"/>
    <w:rsid w:val="001C1021"/>
    <w:rsid w:val="001C105E"/>
    <w:rsid w:val="001C17BE"/>
    <w:rsid w:val="001C1B98"/>
    <w:rsid w:val="001C1C6F"/>
    <w:rsid w:val="001C1EC0"/>
    <w:rsid w:val="001C2057"/>
    <w:rsid w:val="001C2303"/>
    <w:rsid w:val="001C328F"/>
    <w:rsid w:val="001C396F"/>
    <w:rsid w:val="001C3EC6"/>
    <w:rsid w:val="001C4C62"/>
    <w:rsid w:val="001C517F"/>
    <w:rsid w:val="001C57E3"/>
    <w:rsid w:val="001C59BC"/>
    <w:rsid w:val="001C5DFD"/>
    <w:rsid w:val="001C601D"/>
    <w:rsid w:val="001D0709"/>
    <w:rsid w:val="001D24C5"/>
    <w:rsid w:val="001D2740"/>
    <w:rsid w:val="001D2B34"/>
    <w:rsid w:val="001D3B94"/>
    <w:rsid w:val="001D3BAB"/>
    <w:rsid w:val="001D3EF6"/>
    <w:rsid w:val="001D4203"/>
    <w:rsid w:val="001D4E36"/>
    <w:rsid w:val="001D4F8D"/>
    <w:rsid w:val="001D500F"/>
    <w:rsid w:val="001D54F4"/>
    <w:rsid w:val="001D587F"/>
    <w:rsid w:val="001D5894"/>
    <w:rsid w:val="001D5BD9"/>
    <w:rsid w:val="001D66A2"/>
    <w:rsid w:val="001D67E2"/>
    <w:rsid w:val="001D70A6"/>
    <w:rsid w:val="001D7840"/>
    <w:rsid w:val="001E1628"/>
    <w:rsid w:val="001E2588"/>
    <w:rsid w:val="001E260D"/>
    <w:rsid w:val="001E409E"/>
    <w:rsid w:val="001E4529"/>
    <w:rsid w:val="001E5A11"/>
    <w:rsid w:val="001E5F5E"/>
    <w:rsid w:val="001E68DA"/>
    <w:rsid w:val="001E6B2C"/>
    <w:rsid w:val="001E6D36"/>
    <w:rsid w:val="001E71AC"/>
    <w:rsid w:val="001E79D3"/>
    <w:rsid w:val="001F0609"/>
    <w:rsid w:val="001F0B2E"/>
    <w:rsid w:val="001F2822"/>
    <w:rsid w:val="001F33B4"/>
    <w:rsid w:val="001F3788"/>
    <w:rsid w:val="001F3D02"/>
    <w:rsid w:val="001F491D"/>
    <w:rsid w:val="001F5AA2"/>
    <w:rsid w:val="001F6A25"/>
    <w:rsid w:val="001F7CA3"/>
    <w:rsid w:val="0020028A"/>
    <w:rsid w:val="00200431"/>
    <w:rsid w:val="002005CF"/>
    <w:rsid w:val="002009AC"/>
    <w:rsid w:val="00201468"/>
    <w:rsid w:val="00202C12"/>
    <w:rsid w:val="00202CD7"/>
    <w:rsid w:val="0020365A"/>
    <w:rsid w:val="0020398B"/>
    <w:rsid w:val="00203CE4"/>
    <w:rsid w:val="00204A47"/>
    <w:rsid w:val="002053FB"/>
    <w:rsid w:val="00206105"/>
    <w:rsid w:val="00206687"/>
    <w:rsid w:val="00206BAD"/>
    <w:rsid w:val="002104AA"/>
    <w:rsid w:val="00210628"/>
    <w:rsid w:val="00211034"/>
    <w:rsid w:val="002112E9"/>
    <w:rsid w:val="002116D7"/>
    <w:rsid w:val="00211810"/>
    <w:rsid w:val="002123CC"/>
    <w:rsid w:val="00212C0C"/>
    <w:rsid w:val="0021335F"/>
    <w:rsid w:val="002137F7"/>
    <w:rsid w:val="0021406E"/>
    <w:rsid w:val="002144A0"/>
    <w:rsid w:val="00214B5C"/>
    <w:rsid w:val="00214E49"/>
    <w:rsid w:val="00216100"/>
    <w:rsid w:val="002161AD"/>
    <w:rsid w:val="00217066"/>
    <w:rsid w:val="00220096"/>
    <w:rsid w:val="00221666"/>
    <w:rsid w:val="002218F3"/>
    <w:rsid w:val="00221C37"/>
    <w:rsid w:val="00222CF3"/>
    <w:rsid w:val="0022320A"/>
    <w:rsid w:val="002257B1"/>
    <w:rsid w:val="002259C0"/>
    <w:rsid w:val="00225D44"/>
    <w:rsid w:val="0022636D"/>
    <w:rsid w:val="00226D88"/>
    <w:rsid w:val="00227380"/>
    <w:rsid w:val="0022783C"/>
    <w:rsid w:val="0023045F"/>
    <w:rsid w:val="0023191F"/>
    <w:rsid w:val="00232B63"/>
    <w:rsid w:val="00233982"/>
    <w:rsid w:val="00234853"/>
    <w:rsid w:val="00235074"/>
    <w:rsid w:val="002352C7"/>
    <w:rsid w:val="00236374"/>
    <w:rsid w:val="00236561"/>
    <w:rsid w:val="002366B1"/>
    <w:rsid w:val="00236B13"/>
    <w:rsid w:val="00236C90"/>
    <w:rsid w:val="00236CF0"/>
    <w:rsid w:val="0023723E"/>
    <w:rsid w:val="00237351"/>
    <w:rsid w:val="00237A76"/>
    <w:rsid w:val="002401D7"/>
    <w:rsid w:val="002402A9"/>
    <w:rsid w:val="002402FA"/>
    <w:rsid w:val="002405CE"/>
    <w:rsid w:val="0024118C"/>
    <w:rsid w:val="00241306"/>
    <w:rsid w:val="00241548"/>
    <w:rsid w:val="002417A0"/>
    <w:rsid w:val="00241F5D"/>
    <w:rsid w:val="00243D85"/>
    <w:rsid w:val="00243D91"/>
    <w:rsid w:val="00244124"/>
    <w:rsid w:val="00244850"/>
    <w:rsid w:val="00244A7C"/>
    <w:rsid w:val="00244BBC"/>
    <w:rsid w:val="00244E98"/>
    <w:rsid w:val="0024540B"/>
    <w:rsid w:val="00245EB8"/>
    <w:rsid w:val="002465C0"/>
    <w:rsid w:val="002507C6"/>
    <w:rsid w:val="002514CB"/>
    <w:rsid w:val="00251F1C"/>
    <w:rsid w:val="0025342F"/>
    <w:rsid w:val="00254522"/>
    <w:rsid w:val="002546F2"/>
    <w:rsid w:val="00254A3F"/>
    <w:rsid w:val="00254AE9"/>
    <w:rsid w:val="00255937"/>
    <w:rsid w:val="00255FC7"/>
    <w:rsid w:val="00256D2D"/>
    <w:rsid w:val="002576C4"/>
    <w:rsid w:val="00260E14"/>
    <w:rsid w:val="00261450"/>
    <w:rsid w:val="002617F1"/>
    <w:rsid w:val="00261913"/>
    <w:rsid w:val="00262934"/>
    <w:rsid w:val="00263D4F"/>
    <w:rsid w:val="0026403A"/>
    <w:rsid w:val="00264297"/>
    <w:rsid w:val="0026466D"/>
    <w:rsid w:val="002646EB"/>
    <w:rsid w:val="002652F2"/>
    <w:rsid w:val="00265DB2"/>
    <w:rsid w:val="00265E65"/>
    <w:rsid w:val="002663CE"/>
    <w:rsid w:val="002671BD"/>
    <w:rsid w:val="002675CF"/>
    <w:rsid w:val="0026767A"/>
    <w:rsid w:val="002679C7"/>
    <w:rsid w:val="002703D8"/>
    <w:rsid w:val="00271732"/>
    <w:rsid w:val="0027269D"/>
    <w:rsid w:val="0027466C"/>
    <w:rsid w:val="00274C9E"/>
    <w:rsid w:val="00274DB3"/>
    <w:rsid w:val="00275373"/>
    <w:rsid w:val="002753D5"/>
    <w:rsid w:val="0027572E"/>
    <w:rsid w:val="00276925"/>
    <w:rsid w:val="00280806"/>
    <w:rsid w:val="00280810"/>
    <w:rsid w:val="00281621"/>
    <w:rsid w:val="00282298"/>
    <w:rsid w:val="00282CA9"/>
    <w:rsid w:val="002836D5"/>
    <w:rsid w:val="00283CB5"/>
    <w:rsid w:val="00283E07"/>
    <w:rsid w:val="002841F5"/>
    <w:rsid w:val="00285031"/>
    <w:rsid w:val="00287F9E"/>
    <w:rsid w:val="00290B80"/>
    <w:rsid w:val="00291556"/>
    <w:rsid w:val="002923E9"/>
    <w:rsid w:val="00292531"/>
    <w:rsid w:val="00292917"/>
    <w:rsid w:val="00292AE1"/>
    <w:rsid w:val="00293156"/>
    <w:rsid w:val="00293690"/>
    <w:rsid w:val="00293882"/>
    <w:rsid w:val="00293A65"/>
    <w:rsid w:val="002940C7"/>
    <w:rsid w:val="00294D57"/>
    <w:rsid w:val="002951E7"/>
    <w:rsid w:val="002956A8"/>
    <w:rsid w:val="00295A11"/>
    <w:rsid w:val="002961A4"/>
    <w:rsid w:val="00296535"/>
    <w:rsid w:val="00296864"/>
    <w:rsid w:val="002969DF"/>
    <w:rsid w:val="00296D2A"/>
    <w:rsid w:val="00297001"/>
    <w:rsid w:val="00297225"/>
    <w:rsid w:val="0029777E"/>
    <w:rsid w:val="002A0F6D"/>
    <w:rsid w:val="002A194B"/>
    <w:rsid w:val="002A3042"/>
    <w:rsid w:val="002A3DA6"/>
    <w:rsid w:val="002A43F3"/>
    <w:rsid w:val="002A46B1"/>
    <w:rsid w:val="002A5B75"/>
    <w:rsid w:val="002A5BB1"/>
    <w:rsid w:val="002A6053"/>
    <w:rsid w:val="002A7066"/>
    <w:rsid w:val="002A7C8E"/>
    <w:rsid w:val="002B0442"/>
    <w:rsid w:val="002B1385"/>
    <w:rsid w:val="002B221E"/>
    <w:rsid w:val="002B255B"/>
    <w:rsid w:val="002B2E13"/>
    <w:rsid w:val="002B2FE8"/>
    <w:rsid w:val="002B3183"/>
    <w:rsid w:val="002B33A7"/>
    <w:rsid w:val="002B3690"/>
    <w:rsid w:val="002B39CB"/>
    <w:rsid w:val="002B42E6"/>
    <w:rsid w:val="002B4706"/>
    <w:rsid w:val="002B4BEC"/>
    <w:rsid w:val="002B4C84"/>
    <w:rsid w:val="002B4D39"/>
    <w:rsid w:val="002B5132"/>
    <w:rsid w:val="002B5581"/>
    <w:rsid w:val="002B6005"/>
    <w:rsid w:val="002B6199"/>
    <w:rsid w:val="002B63D1"/>
    <w:rsid w:val="002B69CA"/>
    <w:rsid w:val="002B79F5"/>
    <w:rsid w:val="002B7DC6"/>
    <w:rsid w:val="002B7E9A"/>
    <w:rsid w:val="002C083B"/>
    <w:rsid w:val="002C0C28"/>
    <w:rsid w:val="002C0F28"/>
    <w:rsid w:val="002C1314"/>
    <w:rsid w:val="002C253B"/>
    <w:rsid w:val="002C2AA4"/>
    <w:rsid w:val="002C2AEA"/>
    <w:rsid w:val="002C301C"/>
    <w:rsid w:val="002C39AF"/>
    <w:rsid w:val="002C3B7D"/>
    <w:rsid w:val="002C3F3B"/>
    <w:rsid w:val="002C423E"/>
    <w:rsid w:val="002C6578"/>
    <w:rsid w:val="002D095E"/>
    <w:rsid w:val="002D0BF2"/>
    <w:rsid w:val="002D2C1F"/>
    <w:rsid w:val="002D3758"/>
    <w:rsid w:val="002D3798"/>
    <w:rsid w:val="002D45AB"/>
    <w:rsid w:val="002D4B05"/>
    <w:rsid w:val="002D5CA8"/>
    <w:rsid w:val="002E1487"/>
    <w:rsid w:val="002E222C"/>
    <w:rsid w:val="002E22CB"/>
    <w:rsid w:val="002E23CB"/>
    <w:rsid w:val="002E338E"/>
    <w:rsid w:val="002E4076"/>
    <w:rsid w:val="002E43F4"/>
    <w:rsid w:val="002E4642"/>
    <w:rsid w:val="002E4727"/>
    <w:rsid w:val="002E4D5E"/>
    <w:rsid w:val="002E5796"/>
    <w:rsid w:val="002E5ADC"/>
    <w:rsid w:val="002E5CED"/>
    <w:rsid w:val="002E6EA1"/>
    <w:rsid w:val="002E716E"/>
    <w:rsid w:val="002E76C3"/>
    <w:rsid w:val="002E7891"/>
    <w:rsid w:val="002F05AF"/>
    <w:rsid w:val="002F0989"/>
    <w:rsid w:val="002F10D3"/>
    <w:rsid w:val="002F2034"/>
    <w:rsid w:val="002F27A7"/>
    <w:rsid w:val="002F289E"/>
    <w:rsid w:val="002F4F76"/>
    <w:rsid w:val="002F513A"/>
    <w:rsid w:val="002F536B"/>
    <w:rsid w:val="002F6B59"/>
    <w:rsid w:val="002F7187"/>
    <w:rsid w:val="002F71FE"/>
    <w:rsid w:val="002F7A7E"/>
    <w:rsid w:val="0030005D"/>
    <w:rsid w:val="003006D4"/>
    <w:rsid w:val="0030098E"/>
    <w:rsid w:val="0030183F"/>
    <w:rsid w:val="00301B7D"/>
    <w:rsid w:val="00304153"/>
    <w:rsid w:val="00305A7C"/>
    <w:rsid w:val="0030668D"/>
    <w:rsid w:val="0030673A"/>
    <w:rsid w:val="00306CC2"/>
    <w:rsid w:val="00306D67"/>
    <w:rsid w:val="003073E3"/>
    <w:rsid w:val="00307B14"/>
    <w:rsid w:val="00307B39"/>
    <w:rsid w:val="00310017"/>
    <w:rsid w:val="00310154"/>
    <w:rsid w:val="00310A62"/>
    <w:rsid w:val="00310EC6"/>
    <w:rsid w:val="00311B59"/>
    <w:rsid w:val="00312F6C"/>
    <w:rsid w:val="003133BF"/>
    <w:rsid w:val="00313A5D"/>
    <w:rsid w:val="00313DFB"/>
    <w:rsid w:val="0031447D"/>
    <w:rsid w:val="00315217"/>
    <w:rsid w:val="00315553"/>
    <w:rsid w:val="00316401"/>
    <w:rsid w:val="003165DA"/>
    <w:rsid w:val="0031690F"/>
    <w:rsid w:val="0031732B"/>
    <w:rsid w:val="003179E3"/>
    <w:rsid w:val="00317B38"/>
    <w:rsid w:val="00317DCE"/>
    <w:rsid w:val="00320487"/>
    <w:rsid w:val="003211D2"/>
    <w:rsid w:val="00321BD3"/>
    <w:rsid w:val="00322306"/>
    <w:rsid w:val="0032274B"/>
    <w:rsid w:val="0032290F"/>
    <w:rsid w:val="00322BF5"/>
    <w:rsid w:val="00324063"/>
    <w:rsid w:val="00324316"/>
    <w:rsid w:val="0032527A"/>
    <w:rsid w:val="003257DD"/>
    <w:rsid w:val="0032604A"/>
    <w:rsid w:val="00326149"/>
    <w:rsid w:val="0032626D"/>
    <w:rsid w:val="003263E7"/>
    <w:rsid w:val="00326453"/>
    <w:rsid w:val="003268FE"/>
    <w:rsid w:val="0032750D"/>
    <w:rsid w:val="00327659"/>
    <w:rsid w:val="00327D41"/>
    <w:rsid w:val="003306AB"/>
    <w:rsid w:val="0033102E"/>
    <w:rsid w:val="00332E36"/>
    <w:rsid w:val="00333411"/>
    <w:rsid w:val="00333455"/>
    <w:rsid w:val="003336FB"/>
    <w:rsid w:val="00333A4D"/>
    <w:rsid w:val="00333F42"/>
    <w:rsid w:val="00334196"/>
    <w:rsid w:val="0033427D"/>
    <w:rsid w:val="00334EC6"/>
    <w:rsid w:val="00336924"/>
    <w:rsid w:val="00336D35"/>
    <w:rsid w:val="0033754E"/>
    <w:rsid w:val="003412D5"/>
    <w:rsid w:val="00341379"/>
    <w:rsid w:val="00341DCF"/>
    <w:rsid w:val="00341F76"/>
    <w:rsid w:val="003422B1"/>
    <w:rsid w:val="0034269C"/>
    <w:rsid w:val="00342756"/>
    <w:rsid w:val="00342ACD"/>
    <w:rsid w:val="00342BB7"/>
    <w:rsid w:val="00342ECE"/>
    <w:rsid w:val="00344074"/>
    <w:rsid w:val="0034442E"/>
    <w:rsid w:val="00344616"/>
    <w:rsid w:val="00345A59"/>
    <w:rsid w:val="00345CCE"/>
    <w:rsid w:val="00346190"/>
    <w:rsid w:val="003463B6"/>
    <w:rsid w:val="00350894"/>
    <w:rsid w:val="00350AAD"/>
    <w:rsid w:val="0035227A"/>
    <w:rsid w:val="003527A2"/>
    <w:rsid w:val="00353C84"/>
    <w:rsid w:val="00353D2E"/>
    <w:rsid w:val="00354276"/>
    <w:rsid w:val="003542FE"/>
    <w:rsid w:val="00355508"/>
    <w:rsid w:val="003559E8"/>
    <w:rsid w:val="00355AF2"/>
    <w:rsid w:val="0035604A"/>
    <w:rsid w:val="00356DED"/>
    <w:rsid w:val="003605B2"/>
    <w:rsid w:val="0036341D"/>
    <w:rsid w:val="00364141"/>
    <w:rsid w:val="00364387"/>
    <w:rsid w:val="003649E0"/>
    <w:rsid w:val="00365C15"/>
    <w:rsid w:val="00365DB5"/>
    <w:rsid w:val="00365E76"/>
    <w:rsid w:val="00365F17"/>
    <w:rsid w:val="00365F63"/>
    <w:rsid w:val="003660DF"/>
    <w:rsid w:val="003665D1"/>
    <w:rsid w:val="0037072C"/>
    <w:rsid w:val="003729A2"/>
    <w:rsid w:val="00373B69"/>
    <w:rsid w:val="00373C16"/>
    <w:rsid w:val="00373E2D"/>
    <w:rsid w:val="00374459"/>
    <w:rsid w:val="003749B1"/>
    <w:rsid w:val="00374E3D"/>
    <w:rsid w:val="00374EC7"/>
    <w:rsid w:val="00375378"/>
    <w:rsid w:val="00375A4A"/>
    <w:rsid w:val="00375C56"/>
    <w:rsid w:val="003762A0"/>
    <w:rsid w:val="0037654A"/>
    <w:rsid w:val="00376F85"/>
    <w:rsid w:val="00377B92"/>
    <w:rsid w:val="00377C59"/>
    <w:rsid w:val="00377E81"/>
    <w:rsid w:val="0038048C"/>
    <w:rsid w:val="003812EA"/>
    <w:rsid w:val="003819A6"/>
    <w:rsid w:val="003819F2"/>
    <w:rsid w:val="00381D66"/>
    <w:rsid w:val="00382A39"/>
    <w:rsid w:val="00382A3E"/>
    <w:rsid w:val="003830C8"/>
    <w:rsid w:val="00384A79"/>
    <w:rsid w:val="0038650D"/>
    <w:rsid w:val="00386B5E"/>
    <w:rsid w:val="00387442"/>
    <w:rsid w:val="0038757E"/>
    <w:rsid w:val="003877CF"/>
    <w:rsid w:val="003915FD"/>
    <w:rsid w:val="003918D1"/>
    <w:rsid w:val="00391B4D"/>
    <w:rsid w:val="00392C37"/>
    <w:rsid w:val="00392CCB"/>
    <w:rsid w:val="00395679"/>
    <w:rsid w:val="003956C9"/>
    <w:rsid w:val="00395BD5"/>
    <w:rsid w:val="00396199"/>
    <w:rsid w:val="00396FF1"/>
    <w:rsid w:val="00397013"/>
    <w:rsid w:val="0039707B"/>
    <w:rsid w:val="003970E0"/>
    <w:rsid w:val="003A0622"/>
    <w:rsid w:val="003A062F"/>
    <w:rsid w:val="003A0A65"/>
    <w:rsid w:val="003A0A70"/>
    <w:rsid w:val="003A20F6"/>
    <w:rsid w:val="003A27D6"/>
    <w:rsid w:val="003A2E00"/>
    <w:rsid w:val="003A3244"/>
    <w:rsid w:val="003A51E1"/>
    <w:rsid w:val="003A56FB"/>
    <w:rsid w:val="003A653A"/>
    <w:rsid w:val="003A7D02"/>
    <w:rsid w:val="003B0611"/>
    <w:rsid w:val="003B09CE"/>
    <w:rsid w:val="003B1A46"/>
    <w:rsid w:val="003B23C2"/>
    <w:rsid w:val="003B24E8"/>
    <w:rsid w:val="003B2DB6"/>
    <w:rsid w:val="003B382E"/>
    <w:rsid w:val="003B417A"/>
    <w:rsid w:val="003B4461"/>
    <w:rsid w:val="003B4C73"/>
    <w:rsid w:val="003B51B2"/>
    <w:rsid w:val="003B56FF"/>
    <w:rsid w:val="003B6562"/>
    <w:rsid w:val="003B67CB"/>
    <w:rsid w:val="003B7700"/>
    <w:rsid w:val="003B781D"/>
    <w:rsid w:val="003B7BCD"/>
    <w:rsid w:val="003C0698"/>
    <w:rsid w:val="003C078E"/>
    <w:rsid w:val="003C1427"/>
    <w:rsid w:val="003C174F"/>
    <w:rsid w:val="003C1C8B"/>
    <w:rsid w:val="003C1FB7"/>
    <w:rsid w:val="003C2189"/>
    <w:rsid w:val="003C2D1B"/>
    <w:rsid w:val="003C2E6C"/>
    <w:rsid w:val="003C3157"/>
    <w:rsid w:val="003C395E"/>
    <w:rsid w:val="003C3A0F"/>
    <w:rsid w:val="003C4328"/>
    <w:rsid w:val="003C77D2"/>
    <w:rsid w:val="003C7DA2"/>
    <w:rsid w:val="003D0454"/>
    <w:rsid w:val="003D0793"/>
    <w:rsid w:val="003D0CCD"/>
    <w:rsid w:val="003D0F2A"/>
    <w:rsid w:val="003D1695"/>
    <w:rsid w:val="003D23EF"/>
    <w:rsid w:val="003D2BE8"/>
    <w:rsid w:val="003D388F"/>
    <w:rsid w:val="003D3D9E"/>
    <w:rsid w:val="003D3E96"/>
    <w:rsid w:val="003D4918"/>
    <w:rsid w:val="003D4A7A"/>
    <w:rsid w:val="003D619F"/>
    <w:rsid w:val="003D6409"/>
    <w:rsid w:val="003D6A70"/>
    <w:rsid w:val="003D724A"/>
    <w:rsid w:val="003E03FB"/>
    <w:rsid w:val="003E0604"/>
    <w:rsid w:val="003E08C1"/>
    <w:rsid w:val="003E0AD7"/>
    <w:rsid w:val="003E1062"/>
    <w:rsid w:val="003E152D"/>
    <w:rsid w:val="003E2228"/>
    <w:rsid w:val="003E26BB"/>
    <w:rsid w:val="003E2CFA"/>
    <w:rsid w:val="003E42D8"/>
    <w:rsid w:val="003E45D4"/>
    <w:rsid w:val="003E4A9F"/>
    <w:rsid w:val="003E55C0"/>
    <w:rsid w:val="003E587F"/>
    <w:rsid w:val="003E59C5"/>
    <w:rsid w:val="003E5D36"/>
    <w:rsid w:val="003E6BF7"/>
    <w:rsid w:val="003E6BFA"/>
    <w:rsid w:val="003E7015"/>
    <w:rsid w:val="003E7465"/>
    <w:rsid w:val="003F0349"/>
    <w:rsid w:val="003F0D9B"/>
    <w:rsid w:val="003F1617"/>
    <w:rsid w:val="003F1CD3"/>
    <w:rsid w:val="003F2F6C"/>
    <w:rsid w:val="003F402A"/>
    <w:rsid w:val="003F526E"/>
    <w:rsid w:val="003F6693"/>
    <w:rsid w:val="003F783B"/>
    <w:rsid w:val="004005E4"/>
    <w:rsid w:val="00400B81"/>
    <w:rsid w:val="00401C55"/>
    <w:rsid w:val="004028F7"/>
    <w:rsid w:val="004031EB"/>
    <w:rsid w:val="0040341D"/>
    <w:rsid w:val="00403496"/>
    <w:rsid w:val="00403C24"/>
    <w:rsid w:val="00404187"/>
    <w:rsid w:val="004041B6"/>
    <w:rsid w:val="004044F4"/>
    <w:rsid w:val="00404C65"/>
    <w:rsid w:val="004051D1"/>
    <w:rsid w:val="00405983"/>
    <w:rsid w:val="00410530"/>
    <w:rsid w:val="00410DBE"/>
    <w:rsid w:val="00412C2B"/>
    <w:rsid w:val="0041358D"/>
    <w:rsid w:val="00413900"/>
    <w:rsid w:val="00413DDE"/>
    <w:rsid w:val="004144AD"/>
    <w:rsid w:val="00414606"/>
    <w:rsid w:val="00414715"/>
    <w:rsid w:val="00414895"/>
    <w:rsid w:val="0041629D"/>
    <w:rsid w:val="004168D7"/>
    <w:rsid w:val="004169A7"/>
    <w:rsid w:val="00416D17"/>
    <w:rsid w:val="00416F57"/>
    <w:rsid w:val="004176CC"/>
    <w:rsid w:val="00420025"/>
    <w:rsid w:val="004206AE"/>
    <w:rsid w:val="00420710"/>
    <w:rsid w:val="004207B1"/>
    <w:rsid w:val="00420CF8"/>
    <w:rsid w:val="00421077"/>
    <w:rsid w:val="00421C25"/>
    <w:rsid w:val="00422963"/>
    <w:rsid w:val="00423558"/>
    <w:rsid w:val="0042455A"/>
    <w:rsid w:val="00424758"/>
    <w:rsid w:val="00424A31"/>
    <w:rsid w:val="00424DC5"/>
    <w:rsid w:val="004251DF"/>
    <w:rsid w:val="004259A8"/>
    <w:rsid w:val="00426434"/>
    <w:rsid w:val="00426754"/>
    <w:rsid w:val="00426990"/>
    <w:rsid w:val="00427199"/>
    <w:rsid w:val="00427EC0"/>
    <w:rsid w:val="00427ED4"/>
    <w:rsid w:val="004316E1"/>
    <w:rsid w:val="004319EE"/>
    <w:rsid w:val="00431ECC"/>
    <w:rsid w:val="00432120"/>
    <w:rsid w:val="00432BBF"/>
    <w:rsid w:val="00433C1F"/>
    <w:rsid w:val="00433F3D"/>
    <w:rsid w:val="00434A7B"/>
    <w:rsid w:val="004357C6"/>
    <w:rsid w:val="00435813"/>
    <w:rsid w:val="0043624D"/>
    <w:rsid w:val="00436940"/>
    <w:rsid w:val="00436C44"/>
    <w:rsid w:val="00437E8F"/>
    <w:rsid w:val="00442DD7"/>
    <w:rsid w:val="00442F44"/>
    <w:rsid w:val="00444393"/>
    <w:rsid w:val="00445B6A"/>
    <w:rsid w:val="00446493"/>
    <w:rsid w:val="0045104E"/>
    <w:rsid w:val="004514B6"/>
    <w:rsid w:val="00452C18"/>
    <w:rsid w:val="00452C78"/>
    <w:rsid w:val="004542D8"/>
    <w:rsid w:val="0045478A"/>
    <w:rsid w:val="00455224"/>
    <w:rsid w:val="00456A7D"/>
    <w:rsid w:val="004574BB"/>
    <w:rsid w:val="00457C99"/>
    <w:rsid w:val="00457D3E"/>
    <w:rsid w:val="00460594"/>
    <w:rsid w:val="00460820"/>
    <w:rsid w:val="00460B5A"/>
    <w:rsid w:val="00461133"/>
    <w:rsid w:val="00461793"/>
    <w:rsid w:val="004619FA"/>
    <w:rsid w:val="00462AC7"/>
    <w:rsid w:val="004636D9"/>
    <w:rsid w:val="00463943"/>
    <w:rsid w:val="00464BB6"/>
    <w:rsid w:val="00465C5A"/>
    <w:rsid w:val="00465C7B"/>
    <w:rsid w:val="00466393"/>
    <w:rsid w:val="00466751"/>
    <w:rsid w:val="00466F33"/>
    <w:rsid w:val="004670FB"/>
    <w:rsid w:val="0046715B"/>
    <w:rsid w:val="00467FF7"/>
    <w:rsid w:val="004716C7"/>
    <w:rsid w:val="00471A36"/>
    <w:rsid w:val="004723FA"/>
    <w:rsid w:val="004728E7"/>
    <w:rsid w:val="0047434B"/>
    <w:rsid w:val="00474C1F"/>
    <w:rsid w:val="0047590C"/>
    <w:rsid w:val="00475C36"/>
    <w:rsid w:val="00475C45"/>
    <w:rsid w:val="0047605C"/>
    <w:rsid w:val="00477415"/>
    <w:rsid w:val="00477E20"/>
    <w:rsid w:val="00480461"/>
    <w:rsid w:val="004804D9"/>
    <w:rsid w:val="004809A2"/>
    <w:rsid w:val="00481B53"/>
    <w:rsid w:val="00481CE4"/>
    <w:rsid w:val="004822B6"/>
    <w:rsid w:val="00483922"/>
    <w:rsid w:val="00483D29"/>
    <w:rsid w:val="00485984"/>
    <w:rsid w:val="004859F7"/>
    <w:rsid w:val="00485D40"/>
    <w:rsid w:val="0048607B"/>
    <w:rsid w:val="00486518"/>
    <w:rsid w:val="0048719C"/>
    <w:rsid w:val="004904C1"/>
    <w:rsid w:val="0049096D"/>
    <w:rsid w:val="00490A5F"/>
    <w:rsid w:val="00492511"/>
    <w:rsid w:val="00493A9E"/>
    <w:rsid w:val="0049456F"/>
    <w:rsid w:val="00494FC1"/>
    <w:rsid w:val="00495A4E"/>
    <w:rsid w:val="00496B33"/>
    <w:rsid w:val="00496ED5"/>
    <w:rsid w:val="004970C4"/>
    <w:rsid w:val="00497C1D"/>
    <w:rsid w:val="00497E4B"/>
    <w:rsid w:val="00497EE6"/>
    <w:rsid w:val="004A0304"/>
    <w:rsid w:val="004A0756"/>
    <w:rsid w:val="004A2529"/>
    <w:rsid w:val="004A2653"/>
    <w:rsid w:val="004A2E76"/>
    <w:rsid w:val="004A3232"/>
    <w:rsid w:val="004A3935"/>
    <w:rsid w:val="004A3D7F"/>
    <w:rsid w:val="004A45BC"/>
    <w:rsid w:val="004A4686"/>
    <w:rsid w:val="004A4F07"/>
    <w:rsid w:val="004A697A"/>
    <w:rsid w:val="004A718C"/>
    <w:rsid w:val="004A7307"/>
    <w:rsid w:val="004A7D83"/>
    <w:rsid w:val="004B0229"/>
    <w:rsid w:val="004B0CD1"/>
    <w:rsid w:val="004B21BE"/>
    <w:rsid w:val="004B30CE"/>
    <w:rsid w:val="004B3886"/>
    <w:rsid w:val="004B38DD"/>
    <w:rsid w:val="004B3BD4"/>
    <w:rsid w:val="004B5053"/>
    <w:rsid w:val="004B52AF"/>
    <w:rsid w:val="004B5D67"/>
    <w:rsid w:val="004B694D"/>
    <w:rsid w:val="004B694F"/>
    <w:rsid w:val="004B77DA"/>
    <w:rsid w:val="004B784A"/>
    <w:rsid w:val="004B7946"/>
    <w:rsid w:val="004B7EB1"/>
    <w:rsid w:val="004C02E3"/>
    <w:rsid w:val="004C1108"/>
    <w:rsid w:val="004C31B0"/>
    <w:rsid w:val="004C3367"/>
    <w:rsid w:val="004C3589"/>
    <w:rsid w:val="004C35EF"/>
    <w:rsid w:val="004C3E69"/>
    <w:rsid w:val="004C3EFC"/>
    <w:rsid w:val="004C41F4"/>
    <w:rsid w:val="004C4E66"/>
    <w:rsid w:val="004C57BB"/>
    <w:rsid w:val="004C5A24"/>
    <w:rsid w:val="004C6544"/>
    <w:rsid w:val="004C67D2"/>
    <w:rsid w:val="004C6D1B"/>
    <w:rsid w:val="004C7380"/>
    <w:rsid w:val="004C7534"/>
    <w:rsid w:val="004C768F"/>
    <w:rsid w:val="004D10CC"/>
    <w:rsid w:val="004D255E"/>
    <w:rsid w:val="004D2E6B"/>
    <w:rsid w:val="004D3AA9"/>
    <w:rsid w:val="004D4E77"/>
    <w:rsid w:val="004D5E3B"/>
    <w:rsid w:val="004D5E54"/>
    <w:rsid w:val="004D6530"/>
    <w:rsid w:val="004D696B"/>
    <w:rsid w:val="004D76DE"/>
    <w:rsid w:val="004D775B"/>
    <w:rsid w:val="004E0577"/>
    <w:rsid w:val="004E126D"/>
    <w:rsid w:val="004E1417"/>
    <w:rsid w:val="004E1487"/>
    <w:rsid w:val="004E2B09"/>
    <w:rsid w:val="004E31D9"/>
    <w:rsid w:val="004E3966"/>
    <w:rsid w:val="004E4011"/>
    <w:rsid w:val="004E4031"/>
    <w:rsid w:val="004E47DB"/>
    <w:rsid w:val="004E4805"/>
    <w:rsid w:val="004E4DF1"/>
    <w:rsid w:val="004E5FBB"/>
    <w:rsid w:val="004E6028"/>
    <w:rsid w:val="004E62DF"/>
    <w:rsid w:val="004E65BF"/>
    <w:rsid w:val="004E695B"/>
    <w:rsid w:val="004E6C20"/>
    <w:rsid w:val="004E6F09"/>
    <w:rsid w:val="004E7475"/>
    <w:rsid w:val="004E7921"/>
    <w:rsid w:val="004E7C41"/>
    <w:rsid w:val="004F06BA"/>
    <w:rsid w:val="004F0B4B"/>
    <w:rsid w:val="004F1601"/>
    <w:rsid w:val="004F1CE1"/>
    <w:rsid w:val="004F3322"/>
    <w:rsid w:val="004F3900"/>
    <w:rsid w:val="004F3AFC"/>
    <w:rsid w:val="004F3D6A"/>
    <w:rsid w:val="004F4FBF"/>
    <w:rsid w:val="004F5290"/>
    <w:rsid w:val="004F52A2"/>
    <w:rsid w:val="004F64D0"/>
    <w:rsid w:val="004F675D"/>
    <w:rsid w:val="004F6E5D"/>
    <w:rsid w:val="00500A3A"/>
    <w:rsid w:val="00500E75"/>
    <w:rsid w:val="00502C31"/>
    <w:rsid w:val="00503B28"/>
    <w:rsid w:val="00504148"/>
    <w:rsid w:val="00505F23"/>
    <w:rsid w:val="00506269"/>
    <w:rsid w:val="0050697B"/>
    <w:rsid w:val="005076C0"/>
    <w:rsid w:val="00507C02"/>
    <w:rsid w:val="00507D4D"/>
    <w:rsid w:val="0051007E"/>
    <w:rsid w:val="00510E45"/>
    <w:rsid w:val="00511EDB"/>
    <w:rsid w:val="005122BC"/>
    <w:rsid w:val="0051262E"/>
    <w:rsid w:val="00512BF7"/>
    <w:rsid w:val="0051417B"/>
    <w:rsid w:val="00515378"/>
    <w:rsid w:val="005159A6"/>
    <w:rsid w:val="0051664D"/>
    <w:rsid w:val="005166B5"/>
    <w:rsid w:val="00516832"/>
    <w:rsid w:val="00517A3F"/>
    <w:rsid w:val="00517CA8"/>
    <w:rsid w:val="00517CE9"/>
    <w:rsid w:val="0052268A"/>
    <w:rsid w:val="00523C03"/>
    <w:rsid w:val="00523C34"/>
    <w:rsid w:val="00524DE9"/>
    <w:rsid w:val="00525177"/>
    <w:rsid w:val="00525835"/>
    <w:rsid w:val="005272A1"/>
    <w:rsid w:val="0052799F"/>
    <w:rsid w:val="00527AFC"/>
    <w:rsid w:val="005308A9"/>
    <w:rsid w:val="00530D4C"/>
    <w:rsid w:val="00530DFF"/>
    <w:rsid w:val="00532C5F"/>
    <w:rsid w:val="005333AE"/>
    <w:rsid w:val="00533C2A"/>
    <w:rsid w:val="005348A3"/>
    <w:rsid w:val="005349A7"/>
    <w:rsid w:val="00534F8F"/>
    <w:rsid w:val="00535A55"/>
    <w:rsid w:val="00535B0E"/>
    <w:rsid w:val="00540E07"/>
    <w:rsid w:val="0054117D"/>
    <w:rsid w:val="0054130F"/>
    <w:rsid w:val="005426C3"/>
    <w:rsid w:val="00542705"/>
    <w:rsid w:val="005429DA"/>
    <w:rsid w:val="00542A47"/>
    <w:rsid w:val="00542A6A"/>
    <w:rsid w:val="00542B93"/>
    <w:rsid w:val="005430A3"/>
    <w:rsid w:val="0054328F"/>
    <w:rsid w:val="005436ED"/>
    <w:rsid w:val="00543D81"/>
    <w:rsid w:val="00544AC1"/>
    <w:rsid w:val="00544B57"/>
    <w:rsid w:val="00544BAF"/>
    <w:rsid w:val="00545A8D"/>
    <w:rsid w:val="00546258"/>
    <w:rsid w:val="0054638D"/>
    <w:rsid w:val="0054646C"/>
    <w:rsid w:val="00546673"/>
    <w:rsid w:val="0054708F"/>
    <w:rsid w:val="005473DD"/>
    <w:rsid w:val="00547507"/>
    <w:rsid w:val="00547C77"/>
    <w:rsid w:val="005500E4"/>
    <w:rsid w:val="005508ED"/>
    <w:rsid w:val="00550E90"/>
    <w:rsid w:val="00551F5F"/>
    <w:rsid w:val="005524EC"/>
    <w:rsid w:val="00552537"/>
    <w:rsid w:val="005526DD"/>
    <w:rsid w:val="00552969"/>
    <w:rsid w:val="005532C3"/>
    <w:rsid w:val="0055404E"/>
    <w:rsid w:val="00554520"/>
    <w:rsid w:val="00554F79"/>
    <w:rsid w:val="005551AF"/>
    <w:rsid w:val="0055520F"/>
    <w:rsid w:val="00555C44"/>
    <w:rsid w:val="00556103"/>
    <w:rsid w:val="0055619D"/>
    <w:rsid w:val="005568D8"/>
    <w:rsid w:val="00556C67"/>
    <w:rsid w:val="00556EF5"/>
    <w:rsid w:val="00560C58"/>
    <w:rsid w:val="00560E6F"/>
    <w:rsid w:val="00560F07"/>
    <w:rsid w:val="00561D5F"/>
    <w:rsid w:val="00561DBE"/>
    <w:rsid w:val="005621F1"/>
    <w:rsid w:val="00562C36"/>
    <w:rsid w:val="005642B1"/>
    <w:rsid w:val="00564C4E"/>
    <w:rsid w:val="00565921"/>
    <w:rsid w:val="00567440"/>
    <w:rsid w:val="005674BB"/>
    <w:rsid w:val="00571335"/>
    <w:rsid w:val="0057223A"/>
    <w:rsid w:val="00573FED"/>
    <w:rsid w:val="00574DBA"/>
    <w:rsid w:val="00575518"/>
    <w:rsid w:val="00575649"/>
    <w:rsid w:val="00576429"/>
    <w:rsid w:val="005769B4"/>
    <w:rsid w:val="00577253"/>
    <w:rsid w:val="00580010"/>
    <w:rsid w:val="00580265"/>
    <w:rsid w:val="005806FE"/>
    <w:rsid w:val="00580E06"/>
    <w:rsid w:val="005811BB"/>
    <w:rsid w:val="005828F4"/>
    <w:rsid w:val="00582FB5"/>
    <w:rsid w:val="00583400"/>
    <w:rsid w:val="00583678"/>
    <w:rsid w:val="00583CA2"/>
    <w:rsid w:val="00584AF5"/>
    <w:rsid w:val="00584B37"/>
    <w:rsid w:val="005852E2"/>
    <w:rsid w:val="00585BD9"/>
    <w:rsid w:val="00587E4E"/>
    <w:rsid w:val="00591520"/>
    <w:rsid w:val="00592629"/>
    <w:rsid w:val="005926A5"/>
    <w:rsid w:val="00592969"/>
    <w:rsid w:val="00592A28"/>
    <w:rsid w:val="00592D11"/>
    <w:rsid w:val="005932C3"/>
    <w:rsid w:val="00594F59"/>
    <w:rsid w:val="005951E6"/>
    <w:rsid w:val="00595D0D"/>
    <w:rsid w:val="00595DA4"/>
    <w:rsid w:val="00596597"/>
    <w:rsid w:val="0059659D"/>
    <w:rsid w:val="005973F3"/>
    <w:rsid w:val="005A17E9"/>
    <w:rsid w:val="005A18EE"/>
    <w:rsid w:val="005A297A"/>
    <w:rsid w:val="005A2CD0"/>
    <w:rsid w:val="005A3898"/>
    <w:rsid w:val="005A456B"/>
    <w:rsid w:val="005A4789"/>
    <w:rsid w:val="005A4C1B"/>
    <w:rsid w:val="005A5BC1"/>
    <w:rsid w:val="005A5D46"/>
    <w:rsid w:val="005A62F3"/>
    <w:rsid w:val="005A69FE"/>
    <w:rsid w:val="005A6A7B"/>
    <w:rsid w:val="005A6DD7"/>
    <w:rsid w:val="005A719A"/>
    <w:rsid w:val="005A71D7"/>
    <w:rsid w:val="005A7984"/>
    <w:rsid w:val="005A7A4A"/>
    <w:rsid w:val="005A7E34"/>
    <w:rsid w:val="005B04A9"/>
    <w:rsid w:val="005B095E"/>
    <w:rsid w:val="005B1740"/>
    <w:rsid w:val="005B18DD"/>
    <w:rsid w:val="005B1B36"/>
    <w:rsid w:val="005B1E18"/>
    <w:rsid w:val="005B3FA8"/>
    <w:rsid w:val="005B4601"/>
    <w:rsid w:val="005B4D65"/>
    <w:rsid w:val="005B503C"/>
    <w:rsid w:val="005B557D"/>
    <w:rsid w:val="005B5C7A"/>
    <w:rsid w:val="005B603A"/>
    <w:rsid w:val="005B710C"/>
    <w:rsid w:val="005C0186"/>
    <w:rsid w:val="005C01B0"/>
    <w:rsid w:val="005C0D37"/>
    <w:rsid w:val="005C14E3"/>
    <w:rsid w:val="005C2046"/>
    <w:rsid w:val="005C2138"/>
    <w:rsid w:val="005C24BA"/>
    <w:rsid w:val="005C30CE"/>
    <w:rsid w:val="005C3108"/>
    <w:rsid w:val="005C3BAA"/>
    <w:rsid w:val="005C4C98"/>
    <w:rsid w:val="005C5115"/>
    <w:rsid w:val="005C52CA"/>
    <w:rsid w:val="005C6673"/>
    <w:rsid w:val="005C68F0"/>
    <w:rsid w:val="005D01D2"/>
    <w:rsid w:val="005D13D7"/>
    <w:rsid w:val="005D1763"/>
    <w:rsid w:val="005D19D0"/>
    <w:rsid w:val="005D29B1"/>
    <w:rsid w:val="005D2DB2"/>
    <w:rsid w:val="005D2DC0"/>
    <w:rsid w:val="005D2FE3"/>
    <w:rsid w:val="005D319B"/>
    <w:rsid w:val="005D34AB"/>
    <w:rsid w:val="005D5274"/>
    <w:rsid w:val="005D5B0A"/>
    <w:rsid w:val="005D661D"/>
    <w:rsid w:val="005D73CA"/>
    <w:rsid w:val="005D7B0E"/>
    <w:rsid w:val="005D7D54"/>
    <w:rsid w:val="005E0168"/>
    <w:rsid w:val="005E0AAD"/>
    <w:rsid w:val="005E0D70"/>
    <w:rsid w:val="005E2763"/>
    <w:rsid w:val="005E4308"/>
    <w:rsid w:val="005E438F"/>
    <w:rsid w:val="005E4A46"/>
    <w:rsid w:val="005E4A88"/>
    <w:rsid w:val="005E558D"/>
    <w:rsid w:val="005E5E78"/>
    <w:rsid w:val="005E6142"/>
    <w:rsid w:val="005E6733"/>
    <w:rsid w:val="005E6F6B"/>
    <w:rsid w:val="005F006C"/>
    <w:rsid w:val="005F057B"/>
    <w:rsid w:val="005F07B9"/>
    <w:rsid w:val="005F08C2"/>
    <w:rsid w:val="005F14BB"/>
    <w:rsid w:val="005F1829"/>
    <w:rsid w:val="005F1A5D"/>
    <w:rsid w:val="005F26D9"/>
    <w:rsid w:val="005F2724"/>
    <w:rsid w:val="005F2779"/>
    <w:rsid w:val="005F2E14"/>
    <w:rsid w:val="005F3567"/>
    <w:rsid w:val="005F434B"/>
    <w:rsid w:val="005F4C60"/>
    <w:rsid w:val="005F537C"/>
    <w:rsid w:val="005F5645"/>
    <w:rsid w:val="005F638C"/>
    <w:rsid w:val="005F65A8"/>
    <w:rsid w:val="005F6EA6"/>
    <w:rsid w:val="005F7609"/>
    <w:rsid w:val="005F77F5"/>
    <w:rsid w:val="00600171"/>
    <w:rsid w:val="0060064A"/>
    <w:rsid w:val="00600CD3"/>
    <w:rsid w:val="00600E82"/>
    <w:rsid w:val="0060104C"/>
    <w:rsid w:val="00602D75"/>
    <w:rsid w:val="00603876"/>
    <w:rsid w:val="00604918"/>
    <w:rsid w:val="006052BC"/>
    <w:rsid w:val="006052D3"/>
    <w:rsid w:val="00605CD1"/>
    <w:rsid w:val="00605E1D"/>
    <w:rsid w:val="00607A08"/>
    <w:rsid w:val="006104B7"/>
    <w:rsid w:val="0061097A"/>
    <w:rsid w:val="00610D6D"/>
    <w:rsid w:val="00612015"/>
    <w:rsid w:val="00612196"/>
    <w:rsid w:val="006125E2"/>
    <w:rsid w:val="00613825"/>
    <w:rsid w:val="00613F92"/>
    <w:rsid w:val="006148FA"/>
    <w:rsid w:val="00614F6A"/>
    <w:rsid w:val="00614F7A"/>
    <w:rsid w:val="006150E4"/>
    <w:rsid w:val="00616182"/>
    <w:rsid w:val="00616EBA"/>
    <w:rsid w:val="006173D9"/>
    <w:rsid w:val="00617E13"/>
    <w:rsid w:val="00621572"/>
    <w:rsid w:val="0062433E"/>
    <w:rsid w:val="00624837"/>
    <w:rsid w:val="00624AA8"/>
    <w:rsid w:val="0062546B"/>
    <w:rsid w:val="00626481"/>
    <w:rsid w:val="0062781B"/>
    <w:rsid w:val="00627BC7"/>
    <w:rsid w:val="00630057"/>
    <w:rsid w:val="00630285"/>
    <w:rsid w:val="006302F4"/>
    <w:rsid w:val="00630B06"/>
    <w:rsid w:val="0063174D"/>
    <w:rsid w:val="00631FC0"/>
    <w:rsid w:val="00632A37"/>
    <w:rsid w:val="00633828"/>
    <w:rsid w:val="00634731"/>
    <w:rsid w:val="006353E4"/>
    <w:rsid w:val="006371D3"/>
    <w:rsid w:val="00637893"/>
    <w:rsid w:val="00641CD9"/>
    <w:rsid w:val="00642543"/>
    <w:rsid w:val="00642561"/>
    <w:rsid w:val="0064306C"/>
    <w:rsid w:val="0064323D"/>
    <w:rsid w:val="00643FB2"/>
    <w:rsid w:val="006446FB"/>
    <w:rsid w:val="00644DCA"/>
    <w:rsid w:val="00644FBD"/>
    <w:rsid w:val="006452A1"/>
    <w:rsid w:val="0064604C"/>
    <w:rsid w:val="006475B4"/>
    <w:rsid w:val="006478FF"/>
    <w:rsid w:val="00650427"/>
    <w:rsid w:val="00650B7F"/>
    <w:rsid w:val="00651468"/>
    <w:rsid w:val="00651875"/>
    <w:rsid w:val="00652346"/>
    <w:rsid w:val="006523E2"/>
    <w:rsid w:val="00652A2D"/>
    <w:rsid w:val="00652C57"/>
    <w:rsid w:val="0065356E"/>
    <w:rsid w:val="00653A1E"/>
    <w:rsid w:val="00653A2F"/>
    <w:rsid w:val="00654AAA"/>
    <w:rsid w:val="00654C1C"/>
    <w:rsid w:val="0065544F"/>
    <w:rsid w:val="00655670"/>
    <w:rsid w:val="00656D76"/>
    <w:rsid w:val="00660686"/>
    <w:rsid w:val="006619D7"/>
    <w:rsid w:val="00662A2C"/>
    <w:rsid w:val="00662A6F"/>
    <w:rsid w:val="00663045"/>
    <w:rsid w:val="0066317B"/>
    <w:rsid w:val="0066318F"/>
    <w:rsid w:val="006636D6"/>
    <w:rsid w:val="0066468D"/>
    <w:rsid w:val="0066520C"/>
    <w:rsid w:val="00665D9D"/>
    <w:rsid w:val="00665EBB"/>
    <w:rsid w:val="00665EE9"/>
    <w:rsid w:val="006666C3"/>
    <w:rsid w:val="0066702A"/>
    <w:rsid w:val="00667067"/>
    <w:rsid w:val="00670158"/>
    <w:rsid w:val="006705C7"/>
    <w:rsid w:val="0067071D"/>
    <w:rsid w:val="006707C3"/>
    <w:rsid w:val="00670CAD"/>
    <w:rsid w:val="0067233B"/>
    <w:rsid w:val="0067267D"/>
    <w:rsid w:val="00673468"/>
    <w:rsid w:val="006734A6"/>
    <w:rsid w:val="00673619"/>
    <w:rsid w:val="00674BF5"/>
    <w:rsid w:val="00675385"/>
    <w:rsid w:val="006766FA"/>
    <w:rsid w:val="00676710"/>
    <w:rsid w:val="00676FC5"/>
    <w:rsid w:val="00677F39"/>
    <w:rsid w:val="006808A3"/>
    <w:rsid w:val="006808B0"/>
    <w:rsid w:val="00680962"/>
    <w:rsid w:val="006818E3"/>
    <w:rsid w:val="00682C2E"/>
    <w:rsid w:val="00682F70"/>
    <w:rsid w:val="006836D2"/>
    <w:rsid w:val="006847F2"/>
    <w:rsid w:val="006848A6"/>
    <w:rsid w:val="00684C84"/>
    <w:rsid w:val="00685804"/>
    <w:rsid w:val="006864B5"/>
    <w:rsid w:val="00686C8B"/>
    <w:rsid w:val="00687587"/>
    <w:rsid w:val="00687D4E"/>
    <w:rsid w:val="00690C8E"/>
    <w:rsid w:val="00691BD6"/>
    <w:rsid w:val="00693647"/>
    <w:rsid w:val="006937FA"/>
    <w:rsid w:val="00694207"/>
    <w:rsid w:val="00694E39"/>
    <w:rsid w:val="00695C98"/>
    <w:rsid w:val="006964DA"/>
    <w:rsid w:val="006965C6"/>
    <w:rsid w:val="006965E0"/>
    <w:rsid w:val="00696A67"/>
    <w:rsid w:val="00696CF7"/>
    <w:rsid w:val="0069708F"/>
    <w:rsid w:val="006A0237"/>
    <w:rsid w:val="006A0510"/>
    <w:rsid w:val="006A0566"/>
    <w:rsid w:val="006A065C"/>
    <w:rsid w:val="006A0983"/>
    <w:rsid w:val="006A0A99"/>
    <w:rsid w:val="006A0BF7"/>
    <w:rsid w:val="006A0F68"/>
    <w:rsid w:val="006A17CC"/>
    <w:rsid w:val="006A185F"/>
    <w:rsid w:val="006A1E6E"/>
    <w:rsid w:val="006A1FD8"/>
    <w:rsid w:val="006A20AE"/>
    <w:rsid w:val="006A27A5"/>
    <w:rsid w:val="006A388F"/>
    <w:rsid w:val="006A4123"/>
    <w:rsid w:val="006A56DE"/>
    <w:rsid w:val="006A622D"/>
    <w:rsid w:val="006A7119"/>
    <w:rsid w:val="006A7368"/>
    <w:rsid w:val="006A7500"/>
    <w:rsid w:val="006A754E"/>
    <w:rsid w:val="006A78F4"/>
    <w:rsid w:val="006B0109"/>
    <w:rsid w:val="006B209E"/>
    <w:rsid w:val="006B2E2D"/>
    <w:rsid w:val="006B358F"/>
    <w:rsid w:val="006B396B"/>
    <w:rsid w:val="006B3DD3"/>
    <w:rsid w:val="006B41A2"/>
    <w:rsid w:val="006B4332"/>
    <w:rsid w:val="006B483B"/>
    <w:rsid w:val="006B5A28"/>
    <w:rsid w:val="006B66AA"/>
    <w:rsid w:val="006B7B45"/>
    <w:rsid w:val="006B7DEE"/>
    <w:rsid w:val="006C09BE"/>
    <w:rsid w:val="006C0BF6"/>
    <w:rsid w:val="006C1427"/>
    <w:rsid w:val="006C14E7"/>
    <w:rsid w:val="006C171E"/>
    <w:rsid w:val="006C188C"/>
    <w:rsid w:val="006C2847"/>
    <w:rsid w:val="006C3112"/>
    <w:rsid w:val="006C3D8A"/>
    <w:rsid w:val="006C5A0B"/>
    <w:rsid w:val="006C622E"/>
    <w:rsid w:val="006C6D34"/>
    <w:rsid w:val="006C7477"/>
    <w:rsid w:val="006C7540"/>
    <w:rsid w:val="006D0633"/>
    <w:rsid w:val="006D07FA"/>
    <w:rsid w:val="006D113F"/>
    <w:rsid w:val="006D1335"/>
    <w:rsid w:val="006D2E7F"/>
    <w:rsid w:val="006D305B"/>
    <w:rsid w:val="006D3CAF"/>
    <w:rsid w:val="006D405E"/>
    <w:rsid w:val="006D4146"/>
    <w:rsid w:val="006D429D"/>
    <w:rsid w:val="006D62CA"/>
    <w:rsid w:val="006E1016"/>
    <w:rsid w:val="006E155A"/>
    <w:rsid w:val="006E16BB"/>
    <w:rsid w:val="006E1E4B"/>
    <w:rsid w:val="006E2D84"/>
    <w:rsid w:val="006E3FAD"/>
    <w:rsid w:val="006E54A0"/>
    <w:rsid w:val="006E577D"/>
    <w:rsid w:val="006E5E16"/>
    <w:rsid w:val="006E6010"/>
    <w:rsid w:val="006E6966"/>
    <w:rsid w:val="006E6E29"/>
    <w:rsid w:val="006F05EB"/>
    <w:rsid w:val="006F0B36"/>
    <w:rsid w:val="006F1114"/>
    <w:rsid w:val="006F24F5"/>
    <w:rsid w:val="006F2E2D"/>
    <w:rsid w:val="006F31C7"/>
    <w:rsid w:val="006F33CE"/>
    <w:rsid w:val="006F3423"/>
    <w:rsid w:val="006F34E6"/>
    <w:rsid w:val="006F4175"/>
    <w:rsid w:val="006F4179"/>
    <w:rsid w:val="006F42E7"/>
    <w:rsid w:val="006F4400"/>
    <w:rsid w:val="006F4470"/>
    <w:rsid w:val="006F44E6"/>
    <w:rsid w:val="006F466E"/>
    <w:rsid w:val="006F4A2F"/>
    <w:rsid w:val="006F6129"/>
    <w:rsid w:val="006F6922"/>
    <w:rsid w:val="006F6C63"/>
    <w:rsid w:val="006F6FBE"/>
    <w:rsid w:val="00700063"/>
    <w:rsid w:val="00700868"/>
    <w:rsid w:val="00700F8E"/>
    <w:rsid w:val="007010FD"/>
    <w:rsid w:val="007023D5"/>
    <w:rsid w:val="007027B3"/>
    <w:rsid w:val="00703FB0"/>
    <w:rsid w:val="007041D0"/>
    <w:rsid w:val="0070489A"/>
    <w:rsid w:val="00704B4A"/>
    <w:rsid w:val="00704B5E"/>
    <w:rsid w:val="00705A61"/>
    <w:rsid w:val="00705F32"/>
    <w:rsid w:val="00706173"/>
    <w:rsid w:val="0070624D"/>
    <w:rsid w:val="007065F5"/>
    <w:rsid w:val="00706C2E"/>
    <w:rsid w:val="0070774F"/>
    <w:rsid w:val="007078D6"/>
    <w:rsid w:val="007102FB"/>
    <w:rsid w:val="007104E0"/>
    <w:rsid w:val="00710ED5"/>
    <w:rsid w:val="00711E8A"/>
    <w:rsid w:val="00712538"/>
    <w:rsid w:val="00713733"/>
    <w:rsid w:val="00713E6B"/>
    <w:rsid w:val="00714CF2"/>
    <w:rsid w:val="007155D4"/>
    <w:rsid w:val="00715934"/>
    <w:rsid w:val="00715C1F"/>
    <w:rsid w:val="00716791"/>
    <w:rsid w:val="00716FAA"/>
    <w:rsid w:val="007200BA"/>
    <w:rsid w:val="00721F98"/>
    <w:rsid w:val="007223C1"/>
    <w:rsid w:val="00723FC1"/>
    <w:rsid w:val="00724193"/>
    <w:rsid w:val="00724A65"/>
    <w:rsid w:val="00724D15"/>
    <w:rsid w:val="00725314"/>
    <w:rsid w:val="007256A9"/>
    <w:rsid w:val="00726180"/>
    <w:rsid w:val="007267F7"/>
    <w:rsid w:val="00726DC6"/>
    <w:rsid w:val="00727E75"/>
    <w:rsid w:val="0073037E"/>
    <w:rsid w:val="007308E9"/>
    <w:rsid w:val="00730E92"/>
    <w:rsid w:val="00731383"/>
    <w:rsid w:val="00731C87"/>
    <w:rsid w:val="0073240D"/>
    <w:rsid w:val="00733811"/>
    <w:rsid w:val="00734E3F"/>
    <w:rsid w:val="00735067"/>
    <w:rsid w:val="0073579F"/>
    <w:rsid w:val="00735C1F"/>
    <w:rsid w:val="00735D56"/>
    <w:rsid w:val="007360A7"/>
    <w:rsid w:val="007367DB"/>
    <w:rsid w:val="00737209"/>
    <w:rsid w:val="0074015A"/>
    <w:rsid w:val="007408A7"/>
    <w:rsid w:val="00741740"/>
    <w:rsid w:val="007426BA"/>
    <w:rsid w:val="00743CE4"/>
    <w:rsid w:val="007442A9"/>
    <w:rsid w:val="00744421"/>
    <w:rsid w:val="007453AF"/>
    <w:rsid w:val="00746075"/>
    <w:rsid w:val="007462F8"/>
    <w:rsid w:val="00746A56"/>
    <w:rsid w:val="00747122"/>
    <w:rsid w:val="00747235"/>
    <w:rsid w:val="00747AA8"/>
    <w:rsid w:val="00747B16"/>
    <w:rsid w:val="00747BB9"/>
    <w:rsid w:val="00747EC3"/>
    <w:rsid w:val="007500C2"/>
    <w:rsid w:val="00750A27"/>
    <w:rsid w:val="00750D4C"/>
    <w:rsid w:val="00751848"/>
    <w:rsid w:val="007519ED"/>
    <w:rsid w:val="00751C1D"/>
    <w:rsid w:val="00753942"/>
    <w:rsid w:val="0075412D"/>
    <w:rsid w:val="00754C50"/>
    <w:rsid w:val="00755214"/>
    <w:rsid w:val="0075564A"/>
    <w:rsid w:val="00755F3C"/>
    <w:rsid w:val="00756641"/>
    <w:rsid w:val="00756A7B"/>
    <w:rsid w:val="00756BB1"/>
    <w:rsid w:val="00756C9F"/>
    <w:rsid w:val="00757080"/>
    <w:rsid w:val="0075743E"/>
    <w:rsid w:val="0075764B"/>
    <w:rsid w:val="00757E3F"/>
    <w:rsid w:val="00757F8B"/>
    <w:rsid w:val="007602D2"/>
    <w:rsid w:val="00760993"/>
    <w:rsid w:val="00761859"/>
    <w:rsid w:val="00761CAA"/>
    <w:rsid w:val="007634D9"/>
    <w:rsid w:val="00763C93"/>
    <w:rsid w:val="00763D56"/>
    <w:rsid w:val="007640B3"/>
    <w:rsid w:val="00764153"/>
    <w:rsid w:val="007645CC"/>
    <w:rsid w:val="00766F4A"/>
    <w:rsid w:val="007673B7"/>
    <w:rsid w:val="00770760"/>
    <w:rsid w:val="00770AA4"/>
    <w:rsid w:val="00770AAD"/>
    <w:rsid w:val="00770CFB"/>
    <w:rsid w:val="00771352"/>
    <w:rsid w:val="00771CE1"/>
    <w:rsid w:val="00771DBC"/>
    <w:rsid w:val="00771ED1"/>
    <w:rsid w:val="007720E2"/>
    <w:rsid w:val="007723E3"/>
    <w:rsid w:val="00772A32"/>
    <w:rsid w:val="00772CA7"/>
    <w:rsid w:val="00773E81"/>
    <w:rsid w:val="007752BE"/>
    <w:rsid w:val="007772F0"/>
    <w:rsid w:val="007777D9"/>
    <w:rsid w:val="00780511"/>
    <w:rsid w:val="007805B6"/>
    <w:rsid w:val="007829FF"/>
    <w:rsid w:val="00782FBA"/>
    <w:rsid w:val="00785264"/>
    <w:rsid w:val="00786AA4"/>
    <w:rsid w:val="0078765B"/>
    <w:rsid w:val="00787A68"/>
    <w:rsid w:val="00787C51"/>
    <w:rsid w:val="00790601"/>
    <w:rsid w:val="00790C5F"/>
    <w:rsid w:val="0079193B"/>
    <w:rsid w:val="00791FC2"/>
    <w:rsid w:val="0079271C"/>
    <w:rsid w:val="00792A36"/>
    <w:rsid w:val="00792BC5"/>
    <w:rsid w:val="007933A4"/>
    <w:rsid w:val="0079354C"/>
    <w:rsid w:val="00794238"/>
    <w:rsid w:val="0079469D"/>
    <w:rsid w:val="007949BA"/>
    <w:rsid w:val="00794BE5"/>
    <w:rsid w:val="00794E7A"/>
    <w:rsid w:val="007953DF"/>
    <w:rsid w:val="00795A55"/>
    <w:rsid w:val="00796FF1"/>
    <w:rsid w:val="00797D6D"/>
    <w:rsid w:val="007A01D4"/>
    <w:rsid w:val="007A05CE"/>
    <w:rsid w:val="007A0A17"/>
    <w:rsid w:val="007A1433"/>
    <w:rsid w:val="007A1891"/>
    <w:rsid w:val="007A2585"/>
    <w:rsid w:val="007A29FC"/>
    <w:rsid w:val="007A331E"/>
    <w:rsid w:val="007A3537"/>
    <w:rsid w:val="007A3789"/>
    <w:rsid w:val="007A39F7"/>
    <w:rsid w:val="007A3C60"/>
    <w:rsid w:val="007A42C3"/>
    <w:rsid w:val="007A496D"/>
    <w:rsid w:val="007A4AED"/>
    <w:rsid w:val="007A4B86"/>
    <w:rsid w:val="007A523F"/>
    <w:rsid w:val="007A527F"/>
    <w:rsid w:val="007A54EE"/>
    <w:rsid w:val="007A58F9"/>
    <w:rsid w:val="007A5E2C"/>
    <w:rsid w:val="007A687F"/>
    <w:rsid w:val="007A720D"/>
    <w:rsid w:val="007A72EE"/>
    <w:rsid w:val="007A73B0"/>
    <w:rsid w:val="007B04FB"/>
    <w:rsid w:val="007B0976"/>
    <w:rsid w:val="007B0EA6"/>
    <w:rsid w:val="007B11E1"/>
    <w:rsid w:val="007B14E3"/>
    <w:rsid w:val="007B2309"/>
    <w:rsid w:val="007B363C"/>
    <w:rsid w:val="007B3866"/>
    <w:rsid w:val="007B3BFF"/>
    <w:rsid w:val="007B44C5"/>
    <w:rsid w:val="007B52EE"/>
    <w:rsid w:val="007B5A6C"/>
    <w:rsid w:val="007B5B9C"/>
    <w:rsid w:val="007B63A1"/>
    <w:rsid w:val="007B664B"/>
    <w:rsid w:val="007B7457"/>
    <w:rsid w:val="007C0010"/>
    <w:rsid w:val="007C0A13"/>
    <w:rsid w:val="007C15D0"/>
    <w:rsid w:val="007C17FD"/>
    <w:rsid w:val="007C18A0"/>
    <w:rsid w:val="007C1F2E"/>
    <w:rsid w:val="007C2B20"/>
    <w:rsid w:val="007C365C"/>
    <w:rsid w:val="007C3BB8"/>
    <w:rsid w:val="007C3F2C"/>
    <w:rsid w:val="007C4A6C"/>
    <w:rsid w:val="007C4BB1"/>
    <w:rsid w:val="007C516E"/>
    <w:rsid w:val="007C56E4"/>
    <w:rsid w:val="007C5A4E"/>
    <w:rsid w:val="007C60D0"/>
    <w:rsid w:val="007D045C"/>
    <w:rsid w:val="007D0A8F"/>
    <w:rsid w:val="007D0C4C"/>
    <w:rsid w:val="007D0DAA"/>
    <w:rsid w:val="007D149E"/>
    <w:rsid w:val="007D25E9"/>
    <w:rsid w:val="007D2F08"/>
    <w:rsid w:val="007D44DD"/>
    <w:rsid w:val="007D4C3F"/>
    <w:rsid w:val="007D53A7"/>
    <w:rsid w:val="007D5561"/>
    <w:rsid w:val="007D5BF1"/>
    <w:rsid w:val="007D6759"/>
    <w:rsid w:val="007D7071"/>
    <w:rsid w:val="007D7172"/>
    <w:rsid w:val="007D73BC"/>
    <w:rsid w:val="007D7688"/>
    <w:rsid w:val="007D7973"/>
    <w:rsid w:val="007D79D1"/>
    <w:rsid w:val="007D7B78"/>
    <w:rsid w:val="007E02D6"/>
    <w:rsid w:val="007E03D1"/>
    <w:rsid w:val="007E080C"/>
    <w:rsid w:val="007E0CA4"/>
    <w:rsid w:val="007E1C0B"/>
    <w:rsid w:val="007E2633"/>
    <w:rsid w:val="007E27ED"/>
    <w:rsid w:val="007E2C22"/>
    <w:rsid w:val="007E3D26"/>
    <w:rsid w:val="007E4B9C"/>
    <w:rsid w:val="007E4DAE"/>
    <w:rsid w:val="007E4ECA"/>
    <w:rsid w:val="007E721F"/>
    <w:rsid w:val="007E7D69"/>
    <w:rsid w:val="007F0B04"/>
    <w:rsid w:val="007F1C78"/>
    <w:rsid w:val="007F1FD3"/>
    <w:rsid w:val="007F209A"/>
    <w:rsid w:val="007F2ABB"/>
    <w:rsid w:val="007F3B33"/>
    <w:rsid w:val="007F5327"/>
    <w:rsid w:val="007F55B7"/>
    <w:rsid w:val="007F6306"/>
    <w:rsid w:val="007F6BAC"/>
    <w:rsid w:val="007F6DAB"/>
    <w:rsid w:val="007F71F7"/>
    <w:rsid w:val="00800B3D"/>
    <w:rsid w:val="00802120"/>
    <w:rsid w:val="008025EB"/>
    <w:rsid w:val="00802638"/>
    <w:rsid w:val="00802E47"/>
    <w:rsid w:val="00804A06"/>
    <w:rsid w:val="008057BC"/>
    <w:rsid w:val="00805C41"/>
    <w:rsid w:val="00810631"/>
    <w:rsid w:val="008108B4"/>
    <w:rsid w:val="00810DE1"/>
    <w:rsid w:val="008118BF"/>
    <w:rsid w:val="00811BE5"/>
    <w:rsid w:val="00811C16"/>
    <w:rsid w:val="0081298E"/>
    <w:rsid w:val="00812D79"/>
    <w:rsid w:val="00812F70"/>
    <w:rsid w:val="00813B84"/>
    <w:rsid w:val="00813F0F"/>
    <w:rsid w:val="00815855"/>
    <w:rsid w:val="008158A2"/>
    <w:rsid w:val="00816296"/>
    <w:rsid w:val="008170CE"/>
    <w:rsid w:val="008171B5"/>
    <w:rsid w:val="0081720C"/>
    <w:rsid w:val="008173B5"/>
    <w:rsid w:val="008209AC"/>
    <w:rsid w:val="008218B3"/>
    <w:rsid w:val="00821A7D"/>
    <w:rsid w:val="00823BDE"/>
    <w:rsid w:val="00823C37"/>
    <w:rsid w:val="0082476B"/>
    <w:rsid w:val="00824993"/>
    <w:rsid w:val="00826458"/>
    <w:rsid w:val="00826733"/>
    <w:rsid w:val="00826C82"/>
    <w:rsid w:val="00826D61"/>
    <w:rsid w:val="00830354"/>
    <w:rsid w:val="00831B12"/>
    <w:rsid w:val="00832045"/>
    <w:rsid w:val="0083238F"/>
    <w:rsid w:val="008334C8"/>
    <w:rsid w:val="00833F9C"/>
    <w:rsid w:val="008344D0"/>
    <w:rsid w:val="00835613"/>
    <w:rsid w:val="00835EC9"/>
    <w:rsid w:val="00836CD0"/>
    <w:rsid w:val="008374FB"/>
    <w:rsid w:val="0084035B"/>
    <w:rsid w:val="00840662"/>
    <w:rsid w:val="00840F15"/>
    <w:rsid w:val="00842191"/>
    <w:rsid w:val="00844788"/>
    <w:rsid w:val="00844D40"/>
    <w:rsid w:val="00845589"/>
    <w:rsid w:val="008455BE"/>
    <w:rsid w:val="00845DE3"/>
    <w:rsid w:val="008503A3"/>
    <w:rsid w:val="008507C6"/>
    <w:rsid w:val="008508DA"/>
    <w:rsid w:val="00850960"/>
    <w:rsid w:val="00851165"/>
    <w:rsid w:val="00851C87"/>
    <w:rsid w:val="00852303"/>
    <w:rsid w:val="00852B93"/>
    <w:rsid w:val="00852CFB"/>
    <w:rsid w:val="00855630"/>
    <w:rsid w:val="00855A28"/>
    <w:rsid w:val="00855C8A"/>
    <w:rsid w:val="00856416"/>
    <w:rsid w:val="00857D50"/>
    <w:rsid w:val="00860B92"/>
    <w:rsid w:val="0086391A"/>
    <w:rsid w:val="00863FB1"/>
    <w:rsid w:val="008645C2"/>
    <w:rsid w:val="0086479A"/>
    <w:rsid w:val="00864D59"/>
    <w:rsid w:val="00865C26"/>
    <w:rsid w:val="0086636E"/>
    <w:rsid w:val="0086785B"/>
    <w:rsid w:val="00867BC2"/>
    <w:rsid w:val="00867F55"/>
    <w:rsid w:val="00871A4B"/>
    <w:rsid w:val="00872BCC"/>
    <w:rsid w:val="00873F55"/>
    <w:rsid w:val="00873F99"/>
    <w:rsid w:val="00874E86"/>
    <w:rsid w:val="0087590B"/>
    <w:rsid w:val="00875961"/>
    <w:rsid w:val="00875CA4"/>
    <w:rsid w:val="00875CDC"/>
    <w:rsid w:val="008763A0"/>
    <w:rsid w:val="008769C7"/>
    <w:rsid w:val="00876A40"/>
    <w:rsid w:val="00877FD7"/>
    <w:rsid w:val="00880161"/>
    <w:rsid w:val="00880AAA"/>
    <w:rsid w:val="00881810"/>
    <w:rsid w:val="00881BCE"/>
    <w:rsid w:val="00881F91"/>
    <w:rsid w:val="008820F4"/>
    <w:rsid w:val="00882300"/>
    <w:rsid w:val="00882521"/>
    <w:rsid w:val="008851D4"/>
    <w:rsid w:val="00885BB4"/>
    <w:rsid w:val="008879F8"/>
    <w:rsid w:val="00887FE6"/>
    <w:rsid w:val="00891502"/>
    <w:rsid w:val="00891682"/>
    <w:rsid w:val="00891E7B"/>
    <w:rsid w:val="00892E48"/>
    <w:rsid w:val="00894DE6"/>
    <w:rsid w:val="00894E8B"/>
    <w:rsid w:val="0089570F"/>
    <w:rsid w:val="00896696"/>
    <w:rsid w:val="00897569"/>
    <w:rsid w:val="008979A3"/>
    <w:rsid w:val="008A0EFD"/>
    <w:rsid w:val="008A17C5"/>
    <w:rsid w:val="008A192F"/>
    <w:rsid w:val="008A1FE3"/>
    <w:rsid w:val="008A274D"/>
    <w:rsid w:val="008A3516"/>
    <w:rsid w:val="008A3659"/>
    <w:rsid w:val="008A467B"/>
    <w:rsid w:val="008A5346"/>
    <w:rsid w:val="008A5523"/>
    <w:rsid w:val="008A618C"/>
    <w:rsid w:val="008A62E8"/>
    <w:rsid w:val="008A663B"/>
    <w:rsid w:val="008A6E28"/>
    <w:rsid w:val="008A710C"/>
    <w:rsid w:val="008A7A7D"/>
    <w:rsid w:val="008B03A5"/>
    <w:rsid w:val="008B128A"/>
    <w:rsid w:val="008B25AA"/>
    <w:rsid w:val="008B35BD"/>
    <w:rsid w:val="008B36B7"/>
    <w:rsid w:val="008B4063"/>
    <w:rsid w:val="008B4358"/>
    <w:rsid w:val="008B436E"/>
    <w:rsid w:val="008B4471"/>
    <w:rsid w:val="008B449C"/>
    <w:rsid w:val="008B4C6B"/>
    <w:rsid w:val="008B55D7"/>
    <w:rsid w:val="008B6328"/>
    <w:rsid w:val="008B69B1"/>
    <w:rsid w:val="008B6BCF"/>
    <w:rsid w:val="008B7024"/>
    <w:rsid w:val="008C1E12"/>
    <w:rsid w:val="008C249F"/>
    <w:rsid w:val="008C296D"/>
    <w:rsid w:val="008C317F"/>
    <w:rsid w:val="008C31C8"/>
    <w:rsid w:val="008C3D7C"/>
    <w:rsid w:val="008C428D"/>
    <w:rsid w:val="008C43CD"/>
    <w:rsid w:val="008C4BA3"/>
    <w:rsid w:val="008C569E"/>
    <w:rsid w:val="008C5CD7"/>
    <w:rsid w:val="008C636E"/>
    <w:rsid w:val="008C68FF"/>
    <w:rsid w:val="008C6F75"/>
    <w:rsid w:val="008C7348"/>
    <w:rsid w:val="008C7770"/>
    <w:rsid w:val="008D14B4"/>
    <w:rsid w:val="008D1593"/>
    <w:rsid w:val="008D1B4B"/>
    <w:rsid w:val="008D2286"/>
    <w:rsid w:val="008D2B32"/>
    <w:rsid w:val="008D2F3D"/>
    <w:rsid w:val="008D3BA8"/>
    <w:rsid w:val="008D4AAC"/>
    <w:rsid w:val="008D4CD3"/>
    <w:rsid w:val="008D54C4"/>
    <w:rsid w:val="008D5C61"/>
    <w:rsid w:val="008D612E"/>
    <w:rsid w:val="008D67C7"/>
    <w:rsid w:val="008D6B33"/>
    <w:rsid w:val="008D6CC4"/>
    <w:rsid w:val="008D6DCC"/>
    <w:rsid w:val="008D771B"/>
    <w:rsid w:val="008E0096"/>
    <w:rsid w:val="008E0A5B"/>
    <w:rsid w:val="008E10FC"/>
    <w:rsid w:val="008E34CE"/>
    <w:rsid w:val="008E3576"/>
    <w:rsid w:val="008E36C4"/>
    <w:rsid w:val="008E36DC"/>
    <w:rsid w:val="008E3B2D"/>
    <w:rsid w:val="008E3FD1"/>
    <w:rsid w:val="008E4FEB"/>
    <w:rsid w:val="008E59FC"/>
    <w:rsid w:val="008E5A05"/>
    <w:rsid w:val="008E5FD3"/>
    <w:rsid w:val="008E6D23"/>
    <w:rsid w:val="008E6E73"/>
    <w:rsid w:val="008F0134"/>
    <w:rsid w:val="008F0405"/>
    <w:rsid w:val="008F0575"/>
    <w:rsid w:val="008F0B43"/>
    <w:rsid w:val="008F1D60"/>
    <w:rsid w:val="008F2DFE"/>
    <w:rsid w:val="008F309C"/>
    <w:rsid w:val="008F30B9"/>
    <w:rsid w:val="008F3252"/>
    <w:rsid w:val="008F368F"/>
    <w:rsid w:val="008F4B96"/>
    <w:rsid w:val="008F561C"/>
    <w:rsid w:val="008F5F57"/>
    <w:rsid w:val="008F600E"/>
    <w:rsid w:val="008F6399"/>
    <w:rsid w:val="008F67B9"/>
    <w:rsid w:val="008F6ADD"/>
    <w:rsid w:val="008F6D07"/>
    <w:rsid w:val="008F6D51"/>
    <w:rsid w:val="008F6F77"/>
    <w:rsid w:val="008F76EE"/>
    <w:rsid w:val="008F7E05"/>
    <w:rsid w:val="00900213"/>
    <w:rsid w:val="00900AF4"/>
    <w:rsid w:val="0090332B"/>
    <w:rsid w:val="009036E0"/>
    <w:rsid w:val="00904217"/>
    <w:rsid w:val="00904E29"/>
    <w:rsid w:val="00905652"/>
    <w:rsid w:val="00906001"/>
    <w:rsid w:val="0090647A"/>
    <w:rsid w:val="00906A48"/>
    <w:rsid w:val="00906CFC"/>
    <w:rsid w:val="00907212"/>
    <w:rsid w:val="0090744D"/>
    <w:rsid w:val="009103B6"/>
    <w:rsid w:val="00911897"/>
    <w:rsid w:val="009129A2"/>
    <w:rsid w:val="00912BD6"/>
    <w:rsid w:val="00913BD1"/>
    <w:rsid w:val="009143F4"/>
    <w:rsid w:val="00914555"/>
    <w:rsid w:val="0091574A"/>
    <w:rsid w:val="00915AA2"/>
    <w:rsid w:val="00915FF6"/>
    <w:rsid w:val="0091638E"/>
    <w:rsid w:val="00916BC1"/>
    <w:rsid w:val="00917570"/>
    <w:rsid w:val="00922181"/>
    <w:rsid w:val="009224DD"/>
    <w:rsid w:val="00922A4C"/>
    <w:rsid w:val="00922B6B"/>
    <w:rsid w:val="00922FD6"/>
    <w:rsid w:val="009236CD"/>
    <w:rsid w:val="009243B1"/>
    <w:rsid w:val="00925430"/>
    <w:rsid w:val="00925F75"/>
    <w:rsid w:val="00926579"/>
    <w:rsid w:val="0092674E"/>
    <w:rsid w:val="009268A8"/>
    <w:rsid w:val="00930245"/>
    <w:rsid w:val="009318FC"/>
    <w:rsid w:val="00932738"/>
    <w:rsid w:val="009327AD"/>
    <w:rsid w:val="009333BC"/>
    <w:rsid w:val="00933F5F"/>
    <w:rsid w:val="00933F60"/>
    <w:rsid w:val="0093423F"/>
    <w:rsid w:val="009343B8"/>
    <w:rsid w:val="009346D5"/>
    <w:rsid w:val="00934EA4"/>
    <w:rsid w:val="0093562D"/>
    <w:rsid w:val="009358DD"/>
    <w:rsid w:val="0093594E"/>
    <w:rsid w:val="00936002"/>
    <w:rsid w:val="00936633"/>
    <w:rsid w:val="0094002A"/>
    <w:rsid w:val="00940624"/>
    <w:rsid w:val="0094144C"/>
    <w:rsid w:val="00941F09"/>
    <w:rsid w:val="009420B8"/>
    <w:rsid w:val="00943301"/>
    <w:rsid w:val="009447BE"/>
    <w:rsid w:val="0094595E"/>
    <w:rsid w:val="00945C08"/>
    <w:rsid w:val="009466C2"/>
    <w:rsid w:val="00946F60"/>
    <w:rsid w:val="009473A2"/>
    <w:rsid w:val="009477A2"/>
    <w:rsid w:val="0094788D"/>
    <w:rsid w:val="00947EFF"/>
    <w:rsid w:val="00950143"/>
    <w:rsid w:val="009507E6"/>
    <w:rsid w:val="00951012"/>
    <w:rsid w:val="00951500"/>
    <w:rsid w:val="0095191C"/>
    <w:rsid w:val="009525D5"/>
    <w:rsid w:val="00952AFB"/>
    <w:rsid w:val="0095377A"/>
    <w:rsid w:val="00953B6B"/>
    <w:rsid w:val="009548D3"/>
    <w:rsid w:val="009559EF"/>
    <w:rsid w:val="00957650"/>
    <w:rsid w:val="009576C7"/>
    <w:rsid w:val="009616C6"/>
    <w:rsid w:val="009626C5"/>
    <w:rsid w:val="00962CEC"/>
    <w:rsid w:val="009637A9"/>
    <w:rsid w:val="00963B79"/>
    <w:rsid w:val="009642AE"/>
    <w:rsid w:val="0096513C"/>
    <w:rsid w:val="00966154"/>
    <w:rsid w:val="009668D1"/>
    <w:rsid w:val="00966DF2"/>
    <w:rsid w:val="00967579"/>
    <w:rsid w:val="00967D9D"/>
    <w:rsid w:val="00970292"/>
    <w:rsid w:val="009707EB"/>
    <w:rsid w:val="00970981"/>
    <w:rsid w:val="00970B20"/>
    <w:rsid w:val="009712E8"/>
    <w:rsid w:val="00971A27"/>
    <w:rsid w:val="00971B2D"/>
    <w:rsid w:val="00971B5B"/>
    <w:rsid w:val="00971CD5"/>
    <w:rsid w:val="0097543A"/>
    <w:rsid w:val="00976D76"/>
    <w:rsid w:val="00976FE9"/>
    <w:rsid w:val="00977D50"/>
    <w:rsid w:val="00977DA9"/>
    <w:rsid w:val="009805C2"/>
    <w:rsid w:val="009807CB"/>
    <w:rsid w:val="009807D7"/>
    <w:rsid w:val="0098081C"/>
    <w:rsid w:val="00980CD3"/>
    <w:rsid w:val="009810CE"/>
    <w:rsid w:val="0098137A"/>
    <w:rsid w:val="009823A4"/>
    <w:rsid w:val="00983457"/>
    <w:rsid w:val="009834BB"/>
    <w:rsid w:val="00984605"/>
    <w:rsid w:val="00985F27"/>
    <w:rsid w:val="0098644C"/>
    <w:rsid w:val="00986FEB"/>
    <w:rsid w:val="00987AD8"/>
    <w:rsid w:val="00990711"/>
    <w:rsid w:val="009916B3"/>
    <w:rsid w:val="009917CB"/>
    <w:rsid w:val="009925AE"/>
    <w:rsid w:val="009926F7"/>
    <w:rsid w:val="0099280F"/>
    <w:rsid w:val="00992A8C"/>
    <w:rsid w:val="009939B0"/>
    <w:rsid w:val="00993D6C"/>
    <w:rsid w:val="00994FB8"/>
    <w:rsid w:val="00995328"/>
    <w:rsid w:val="0099542B"/>
    <w:rsid w:val="00995666"/>
    <w:rsid w:val="00995BC4"/>
    <w:rsid w:val="00996AB1"/>
    <w:rsid w:val="00997264"/>
    <w:rsid w:val="009974FC"/>
    <w:rsid w:val="00997ED5"/>
    <w:rsid w:val="009A0B37"/>
    <w:rsid w:val="009A1013"/>
    <w:rsid w:val="009A1045"/>
    <w:rsid w:val="009A16ED"/>
    <w:rsid w:val="009A1B50"/>
    <w:rsid w:val="009A252F"/>
    <w:rsid w:val="009A3936"/>
    <w:rsid w:val="009A3CC9"/>
    <w:rsid w:val="009A4C1F"/>
    <w:rsid w:val="009A505F"/>
    <w:rsid w:val="009A547D"/>
    <w:rsid w:val="009A5BE6"/>
    <w:rsid w:val="009A6749"/>
    <w:rsid w:val="009A674D"/>
    <w:rsid w:val="009A69A5"/>
    <w:rsid w:val="009A6DA2"/>
    <w:rsid w:val="009A6FF9"/>
    <w:rsid w:val="009A7584"/>
    <w:rsid w:val="009B0466"/>
    <w:rsid w:val="009B06A9"/>
    <w:rsid w:val="009B0B0E"/>
    <w:rsid w:val="009B0D36"/>
    <w:rsid w:val="009B1039"/>
    <w:rsid w:val="009B1195"/>
    <w:rsid w:val="009B1231"/>
    <w:rsid w:val="009B1BDD"/>
    <w:rsid w:val="009B22D2"/>
    <w:rsid w:val="009B2465"/>
    <w:rsid w:val="009B28A2"/>
    <w:rsid w:val="009B29F7"/>
    <w:rsid w:val="009B3032"/>
    <w:rsid w:val="009B426F"/>
    <w:rsid w:val="009B4CD1"/>
    <w:rsid w:val="009B6744"/>
    <w:rsid w:val="009B6994"/>
    <w:rsid w:val="009B6F8B"/>
    <w:rsid w:val="009B75EA"/>
    <w:rsid w:val="009B7D39"/>
    <w:rsid w:val="009C043B"/>
    <w:rsid w:val="009C0441"/>
    <w:rsid w:val="009C0710"/>
    <w:rsid w:val="009C0BBC"/>
    <w:rsid w:val="009C11EC"/>
    <w:rsid w:val="009C1F31"/>
    <w:rsid w:val="009C297D"/>
    <w:rsid w:val="009C38E1"/>
    <w:rsid w:val="009C40ED"/>
    <w:rsid w:val="009C4B92"/>
    <w:rsid w:val="009C54B3"/>
    <w:rsid w:val="009C6110"/>
    <w:rsid w:val="009C6F86"/>
    <w:rsid w:val="009C7144"/>
    <w:rsid w:val="009C7373"/>
    <w:rsid w:val="009C7C6D"/>
    <w:rsid w:val="009D07AA"/>
    <w:rsid w:val="009D0D11"/>
    <w:rsid w:val="009D10E1"/>
    <w:rsid w:val="009D13E2"/>
    <w:rsid w:val="009D1F0E"/>
    <w:rsid w:val="009D255E"/>
    <w:rsid w:val="009D2BAC"/>
    <w:rsid w:val="009D3763"/>
    <w:rsid w:val="009D391C"/>
    <w:rsid w:val="009D3DBF"/>
    <w:rsid w:val="009D3EAD"/>
    <w:rsid w:val="009D4D0E"/>
    <w:rsid w:val="009D507F"/>
    <w:rsid w:val="009D510C"/>
    <w:rsid w:val="009D5265"/>
    <w:rsid w:val="009D602D"/>
    <w:rsid w:val="009D6757"/>
    <w:rsid w:val="009D6EE0"/>
    <w:rsid w:val="009D7E51"/>
    <w:rsid w:val="009E0173"/>
    <w:rsid w:val="009E2398"/>
    <w:rsid w:val="009E3191"/>
    <w:rsid w:val="009E39CA"/>
    <w:rsid w:val="009E4393"/>
    <w:rsid w:val="009E47C6"/>
    <w:rsid w:val="009E58D4"/>
    <w:rsid w:val="009E5F1E"/>
    <w:rsid w:val="009E643F"/>
    <w:rsid w:val="009E7FCD"/>
    <w:rsid w:val="009F1D57"/>
    <w:rsid w:val="009F245B"/>
    <w:rsid w:val="009F256B"/>
    <w:rsid w:val="009F2900"/>
    <w:rsid w:val="009F3168"/>
    <w:rsid w:val="009F37E9"/>
    <w:rsid w:val="009F3C98"/>
    <w:rsid w:val="009F3FEA"/>
    <w:rsid w:val="009F44C1"/>
    <w:rsid w:val="009F51F0"/>
    <w:rsid w:val="009F5632"/>
    <w:rsid w:val="009F5C97"/>
    <w:rsid w:val="009F62A2"/>
    <w:rsid w:val="009F65B6"/>
    <w:rsid w:val="009F67B0"/>
    <w:rsid w:val="009F6C54"/>
    <w:rsid w:val="009F6DF9"/>
    <w:rsid w:val="009F7B41"/>
    <w:rsid w:val="00A00215"/>
    <w:rsid w:val="00A0075F"/>
    <w:rsid w:val="00A009A9"/>
    <w:rsid w:val="00A00CA3"/>
    <w:rsid w:val="00A01237"/>
    <w:rsid w:val="00A01621"/>
    <w:rsid w:val="00A01751"/>
    <w:rsid w:val="00A01C1D"/>
    <w:rsid w:val="00A01E4C"/>
    <w:rsid w:val="00A02820"/>
    <w:rsid w:val="00A036BF"/>
    <w:rsid w:val="00A03A12"/>
    <w:rsid w:val="00A03A5A"/>
    <w:rsid w:val="00A0435C"/>
    <w:rsid w:val="00A0546D"/>
    <w:rsid w:val="00A06AA5"/>
    <w:rsid w:val="00A06E16"/>
    <w:rsid w:val="00A07CB8"/>
    <w:rsid w:val="00A11A57"/>
    <w:rsid w:val="00A129E2"/>
    <w:rsid w:val="00A1308C"/>
    <w:rsid w:val="00A13156"/>
    <w:rsid w:val="00A13735"/>
    <w:rsid w:val="00A138EA"/>
    <w:rsid w:val="00A140E7"/>
    <w:rsid w:val="00A149D2"/>
    <w:rsid w:val="00A14A15"/>
    <w:rsid w:val="00A16305"/>
    <w:rsid w:val="00A163CF"/>
    <w:rsid w:val="00A16B67"/>
    <w:rsid w:val="00A16D1B"/>
    <w:rsid w:val="00A17FD8"/>
    <w:rsid w:val="00A210E9"/>
    <w:rsid w:val="00A2134C"/>
    <w:rsid w:val="00A214C7"/>
    <w:rsid w:val="00A217A8"/>
    <w:rsid w:val="00A2226F"/>
    <w:rsid w:val="00A225DA"/>
    <w:rsid w:val="00A2286B"/>
    <w:rsid w:val="00A22E7F"/>
    <w:rsid w:val="00A23AC8"/>
    <w:rsid w:val="00A242C1"/>
    <w:rsid w:val="00A245C6"/>
    <w:rsid w:val="00A24D7E"/>
    <w:rsid w:val="00A256F8"/>
    <w:rsid w:val="00A257B3"/>
    <w:rsid w:val="00A257E2"/>
    <w:rsid w:val="00A259F5"/>
    <w:rsid w:val="00A25FDF"/>
    <w:rsid w:val="00A26C78"/>
    <w:rsid w:val="00A278F8"/>
    <w:rsid w:val="00A27DCE"/>
    <w:rsid w:val="00A27E66"/>
    <w:rsid w:val="00A30C78"/>
    <w:rsid w:val="00A317D3"/>
    <w:rsid w:val="00A32127"/>
    <w:rsid w:val="00A3246E"/>
    <w:rsid w:val="00A332B3"/>
    <w:rsid w:val="00A33309"/>
    <w:rsid w:val="00A33D7F"/>
    <w:rsid w:val="00A352F3"/>
    <w:rsid w:val="00A36626"/>
    <w:rsid w:val="00A370B9"/>
    <w:rsid w:val="00A3726A"/>
    <w:rsid w:val="00A3737C"/>
    <w:rsid w:val="00A373C1"/>
    <w:rsid w:val="00A41536"/>
    <w:rsid w:val="00A41CEF"/>
    <w:rsid w:val="00A41FEA"/>
    <w:rsid w:val="00A42578"/>
    <w:rsid w:val="00A428DA"/>
    <w:rsid w:val="00A432A4"/>
    <w:rsid w:val="00A43616"/>
    <w:rsid w:val="00A439A4"/>
    <w:rsid w:val="00A43A00"/>
    <w:rsid w:val="00A4407B"/>
    <w:rsid w:val="00A44DD3"/>
    <w:rsid w:val="00A44F48"/>
    <w:rsid w:val="00A4535C"/>
    <w:rsid w:val="00A4590B"/>
    <w:rsid w:val="00A46271"/>
    <w:rsid w:val="00A46A57"/>
    <w:rsid w:val="00A472DB"/>
    <w:rsid w:val="00A47E29"/>
    <w:rsid w:val="00A50ED9"/>
    <w:rsid w:val="00A52B1E"/>
    <w:rsid w:val="00A5337E"/>
    <w:rsid w:val="00A539DE"/>
    <w:rsid w:val="00A53BB0"/>
    <w:rsid w:val="00A53E45"/>
    <w:rsid w:val="00A54EE2"/>
    <w:rsid w:val="00A55B74"/>
    <w:rsid w:val="00A5709E"/>
    <w:rsid w:val="00A5772E"/>
    <w:rsid w:val="00A57E6E"/>
    <w:rsid w:val="00A60065"/>
    <w:rsid w:val="00A602E9"/>
    <w:rsid w:val="00A6045D"/>
    <w:rsid w:val="00A6068E"/>
    <w:rsid w:val="00A60940"/>
    <w:rsid w:val="00A61250"/>
    <w:rsid w:val="00A61D21"/>
    <w:rsid w:val="00A61F0B"/>
    <w:rsid w:val="00A62380"/>
    <w:rsid w:val="00A628F8"/>
    <w:rsid w:val="00A630D4"/>
    <w:rsid w:val="00A6373A"/>
    <w:rsid w:val="00A63A49"/>
    <w:rsid w:val="00A643EC"/>
    <w:rsid w:val="00A653C3"/>
    <w:rsid w:val="00A65471"/>
    <w:rsid w:val="00A66897"/>
    <w:rsid w:val="00A66938"/>
    <w:rsid w:val="00A66BF0"/>
    <w:rsid w:val="00A66C11"/>
    <w:rsid w:val="00A67336"/>
    <w:rsid w:val="00A67FD5"/>
    <w:rsid w:val="00A70132"/>
    <w:rsid w:val="00A70F28"/>
    <w:rsid w:val="00A71D02"/>
    <w:rsid w:val="00A72900"/>
    <w:rsid w:val="00A73355"/>
    <w:rsid w:val="00A7342C"/>
    <w:rsid w:val="00A734F1"/>
    <w:rsid w:val="00A73F1F"/>
    <w:rsid w:val="00A73F66"/>
    <w:rsid w:val="00A73FF7"/>
    <w:rsid w:val="00A74544"/>
    <w:rsid w:val="00A751E4"/>
    <w:rsid w:val="00A75E28"/>
    <w:rsid w:val="00A762D4"/>
    <w:rsid w:val="00A768B6"/>
    <w:rsid w:val="00A76AD8"/>
    <w:rsid w:val="00A76BA7"/>
    <w:rsid w:val="00A77795"/>
    <w:rsid w:val="00A803E2"/>
    <w:rsid w:val="00A8090E"/>
    <w:rsid w:val="00A812FD"/>
    <w:rsid w:val="00A82509"/>
    <w:rsid w:val="00A8280E"/>
    <w:rsid w:val="00A82A89"/>
    <w:rsid w:val="00A83140"/>
    <w:rsid w:val="00A844C6"/>
    <w:rsid w:val="00A8453B"/>
    <w:rsid w:val="00A848FA"/>
    <w:rsid w:val="00A84E7E"/>
    <w:rsid w:val="00A84EFA"/>
    <w:rsid w:val="00A857EB"/>
    <w:rsid w:val="00A901F5"/>
    <w:rsid w:val="00A9068A"/>
    <w:rsid w:val="00A90C6B"/>
    <w:rsid w:val="00A91596"/>
    <w:rsid w:val="00A92504"/>
    <w:rsid w:val="00A9259C"/>
    <w:rsid w:val="00A92A49"/>
    <w:rsid w:val="00A9343E"/>
    <w:rsid w:val="00A93882"/>
    <w:rsid w:val="00A94B80"/>
    <w:rsid w:val="00A94E16"/>
    <w:rsid w:val="00AA00FF"/>
    <w:rsid w:val="00AA0F15"/>
    <w:rsid w:val="00AA206D"/>
    <w:rsid w:val="00AA2931"/>
    <w:rsid w:val="00AA33D6"/>
    <w:rsid w:val="00AA3504"/>
    <w:rsid w:val="00AA35A1"/>
    <w:rsid w:val="00AA35B4"/>
    <w:rsid w:val="00AA470E"/>
    <w:rsid w:val="00AA4E54"/>
    <w:rsid w:val="00AA5F34"/>
    <w:rsid w:val="00AA77CB"/>
    <w:rsid w:val="00AA7942"/>
    <w:rsid w:val="00AA7D2A"/>
    <w:rsid w:val="00AB191F"/>
    <w:rsid w:val="00AB1CDE"/>
    <w:rsid w:val="00AB1D1E"/>
    <w:rsid w:val="00AB22C8"/>
    <w:rsid w:val="00AB2630"/>
    <w:rsid w:val="00AB2AD4"/>
    <w:rsid w:val="00AB2CB3"/>
    <w:rsid w:val="00AB33DC"/>
    <w:rsid w:val="00AB36B7"/>
    <w:rsid w:val="00AB370A"/>
    <w:rsid w:val="00AB372D"/>
    <w:rsid w:val="00AB3A25"/>
    <w:rsid w:val="00AB40BA"/>
    <w:rsid w:val="00AB4552"/>
    <w:rsid w:val="00AB4963"/>
    <w:rsid w:val="00AB4BF9"/>
    <w:rsid w:val="00AB52E7"/>
    <w:rsid w:val="00AB6D9A"/>
    <w:rsid w:val="00AB7794"/>
    <w:rsid w:val="00AB7C89"/>
    <w:rsid w:val="00AB7F90"/>
    <w:rsid w:val="00AC07D3"/>
    <w:rsid w:val="00AC245A"/>
    <w:rsid w:val="00AC28CE"/>
    <w:rsid w:val="00AC3073"/>
    <w:rsid w:val="00AC38F6"/>
    <w:rsid w:val="00AC3D36"/>
    <w:rsid w:val="00AC4505"/>
    <w:rsid w:val="00AC46AD"/>
    <w:rsid w:val="00AC53CB"/>
    <w:rsid w:val="00AC6527"/>
    <w:rsid w:val="00AC67BE"/>
    <w:rsid w:val="00AC69F4"/>
    <w:rsid w:val="00AC6BD7"/>
    <w:rsid w:val="00AC6E5C"/>
    <w:rsid w:val="00AD01FB"/>
    <w:rsid w:val="00AD0F84"/>
    <w:rsid w:val="00AD1273"/>
    <w:rsid w:val="00AD141B"/>
    <w:rsid w:val="00AD274F"/>
    <w:rsid w:val="00AD2C3D"/>
    <w:rsid w:val="00AD3317"/>
    <w:rsid w:val="00AD3668"/>
    <w:rsid w:val="00AD3BBB"/>
    <w:rsid w:val="00AD40BC"/>
    <w:rsid w:val="00AD4380"/>
    <w:rsid w:val="00AD44C5"/>
    <w:rsid w:val="00AD544E"/>
    <w:rsid w:val="00AD5AD9"/>
    <w:rsid w:val="00AD6AB4"/>
    <w:rsid w:val="00AE0211"/>
    <w:rsid w:val="00AE0726"/>
    <w:rsid w:val="00AE11A8"/>
    <w:rsid w:val="00AE1A3B"/>
    <w:rsid w:val="00AE291B"/>
    <w:rsid w:val="00AE3B7E"/>
    <w:rsid w:val="00AE3D3F"/>
    <w:rsid w:val="00AE47D1"/>
    <w:rsid w:val="00AE52BB"/>
    <w:rsid w:val="00AE6E4C"/>
    <w:rsid w:val="00AE70E1"/>
    <w:rsid w:val="00AE767F"/>
    <w:rsid w:val="00AF005C"/>
    <w:rsid w:val="00AF084A"/>
    <w:rsid w:val="00AF14BB"/>
    <w:rsid w:val="00AF1897"/>
    <w:rsid w:val="00AF1A5B"/>
    <w:rsid w:val="00AF2118"/>
    <w:rsid w:val="00AF34C3"/>
    <w:rsid w:val="00AF3609"/>
    <w:rsid w:val="00AF3C54"/>
    <w:rsid w:val="00AF4AD4"/>
    <w:rsid w:val="00AF570B"/>
    <w:rsid w:val="00AF647D"/>
    <w:rsid w:val="00AF75A3"/>
    <w:rsid w:val="00B00695"/>
    <w:rsid w:val="00B007F8"/>
    <w:rsid w:val="00B0148B"/>
    <w:rsid w:val="00B02306"/>
    <w:rsid w:val="00B02394"/>
    <w:rsid w:val="00B02750"/>
    <w:rsid w:val="00B036E7"/>
    <w:rsid w:val="00B0390C"/>
    <w:rsid w:val="00B03C46"/>
    <w:rsid w:val="00B03E98"/>
    <w:rsid w:val="00B0424F"/>
    <w:rsid w:val="00B05DA9"/>
    <w:rsid w:val="00B06B99"/>
    <w:rsid w:val="00B0709C"/>
    <w:rsid w:val="00B0740C"/>
    <w:rsid w:val="00B07D17"/>
    <w:rsid w:val="00B07D9C"/>
    <w:rsid w:val="00B10DDF"/>
    <w:rsid w:val="00B1125D"/>
    <w:rsid w:val="00B11641"/>
    <w:rsid w:val="00B1170B"/>
    <w:rsid w:val="00B1498B"/>
    <w:rsid w:val="00B14BBA"/>
    <w:rsid w:val="00B14CED"/>
    <w:rsid w:val="00B14DA9"/>
    <w:rsid w:val="00B1542C"/>
    <w:rsid w:val="00B154E7"/>
    <w:rsid w:val="00B16118"/>
    <w:rsid w:val="00B17250"/>
    <w:rsid w:val="00B17312"/>
    <w:rsid w:val="00B175E9"/>
    <w:rsid w:val="00B17FEE"/>
    <w:rsid w:val="00B20822"/>
    <w:rsid w:val="00B20A57"/>
    <w:rsid w:val="00B20C3D"/>
    <w:rsid w:val="00B20CCB"/>
    <w:rsid w:val="00B211EB"/>
    <w:rsid w:val="00B216D4"/>
    <w:rsid w:val="00B22A16"/>
    <w:rsid w:val="00B23B69"/>
    <w:rsid w:val="00B24159"/>
    <w:rsid w:val="00B2519B"/>
    <w:rsid w:val="00B2667A"/>
    <w:rsid w:val="00B301C2"/>
    <w:rsid w:val="00B309BA"/>
    <w:rsid w:val="00B31259"/>
    <w:rsid w:val="00B31473"/>
    <w:rsid w:val="00B317F0"/>
    <w:rsid w:val="00B32146"/>
    <w:rsid w:val="00B32F2E"/>
    <w:rsid w:val="00B33A37"/>
    <w:rsid w:val="00B3408E"/>
    <w:rsid w:val="00B349FD"/>
    <w:rsid w:val="00B34CBD"/>
    <w:rsid w:val="00B362C4"/>
    <w:rsid w:val="00B364C2"/>
    <w:rsid w:val="00B36525"/>
    <w:rsid w:val="00B370D6"/>
    <w:rsid w:val="00B37696"/>
    <w:rsid w:val="00B37D2E"/>
    <w:rsid w:val="00B37F3C"/>
    <w:rsid w:val="00B40689"/>
    <w:rsid w:val="00B40A01"/>
    <w:rsid w:val="00B4260A"/>
    <w:rsid w:val="00B42E39"/>
    <w:rsid w:val="00B43EA3"/>
    <w:rsid w:val="00B4494E"/>
    <w:rsid w:val="00B44985"/>
    <w:rsid w:val="00B4521C"/>
    <w:rsid w:val="00B456BB"/>
    <w:rsid w:val="00B46F4D"/>
    <w:rsid w:val="00B478EC"/>
    <w:rsid w:val="00B479E5"/>
    <w:rsid w:val="00B503B1"/>
    <w:rsid w:val="00B5042A"/>
    <w:rsid w:val="00B50890"/>
    <w:rsid w:val="00B50A41"/>
    <w:rsid w:val="00B518A3"/>
    <w:rsid w:val="00B5192C"/>
    <w:rsid w:val="00B519D4"/>
    <w:rsid w:val="00B51F58"/>
    <w:rsid w:val="00B53791"/>
    <w:rsid w:val="00B53D09"/>
    <w:rsid w:val="00B54640"/>
    <w:rsid w:val="00B54832"/>
    <w:rsid w:val="00B55B9B"/>
    <w:rsid w:val="00B566CB"/>
    <w:rsid w:val="00B56FFE"/>
    <w:rsid w:val="00B57083"/>
    <w:rsid w:val="00B5781E"/>
    <w:rsid w:val="00B57A10"/>
    <w:rsid w:val="00B6028A"/>
    <w:rsid w:val="00B609D0"/>
    <w:rsid w:val="00B60E32"/>
    <w:rsid w:val="00B61613"/>
    <w:rsid w:val="00B61730"/>
    <w:rsid w:val="00B61993"/>
    <w:rsid w:val="00B61D38"/>
    <w:rsid w:val="00B620C1"/>
    <w:rsid w:val="00B6234C"/>
    <w:rsid w:val="00B628F2"/>
    <w:rsid w:val="00B631D1"/>
    <w:rsid w:val="00B63AF3"/>
    <w:rsid w:val="00B645E6"/>
    <w:rsid w:val="00B64BC2"/>
    <w:rsid w:val="00B64ECA"/>
    <w:rsid w:val="00B6584E"/>
    <w:rsid w:val="00B65EA6"/>
    <w:rsid w:val="00B673CA"/>
    <w:rsid w:val="00B67DA3"/>
    <w:rsid w:val="00B70140"/>
    <w:rsid w:val="00B7042F"/>
    <w:rsid w:val="00B7059B"/>
    <w:rsid w:val="00B705E5"/>
    <w:rsid w:val="00B70834"/>
    <w:rsid w:val="00B71CF1"/>
    <w:rsid w:val="00B73445"/>
    <w:rsid w:val="00B740A0"/>
    <w:rsid w:val="00B74239"/>
    <w:rsid w:val="00B74AC2"/>
    <w:rsid w:val="00B758A7"/>
    <w:rsid w:val="00B760BC"/>
    <w:rsid w:val="00B76106"/>
    <w:rsid w:val="00B763F6"/>
    <w:rsid w:val="00B76D99"/>
    <w:rsid w:val="00B76E3F"/>
    <w:rsid w:val="00B77228"/>
    <w:rsid w:val="00B776B6"/>
    <w:rsid w:val="00B779FE"/>
    <w:rsid w:val="00B80FAD"/>
    <w:rsid w:val="00B81E16"/>
    <w:rsid w:val="00B81E7D"/>
    <w:rsid w:val="00B81FB0"/>
    <w:rsid w:val="00B82449"/>
    <w:rsid w:val="00B83672"/>
    <w:rsid w:val="00B838F0"/>
    <w:rsid w:val="00B83EBD"/>
    <w:rsid w:val="00B84056"/>
    <w:rsid w:val="00B84425"/>
    <w:rsid w:val="00B8457E"/>
    <w:rsid w:val="00B84873"/>
    <w:rsid w:val="00B86517"/>
    <w:rsid w:val="00B86D46"/>
    <w:rsid w:val="00B91650"/>
    <w:rsid w:val="00B91D7A"/>
    <w:rsid w:val="00B91E1D"/>
    <w:rsid w:val="00B92240"/>
    <w:rsid w:val="00B92329"/>
    <w:rsid w:val="00B92B46"/>
    <w:rsid w:val="00B92F95"/>
    <w:rsid w:val="00B94146"/>
    <w:rsid w:val="00B94189"/>
    <w:rsid w:val="00B9589B"/>
    <w:rsid w:val="00BA05EA"/>
    <w:rsid w:val="00BA0803"/>
    <w:rsid w:val="00BA0993"/>
    <w:rsid w:val="00BA1ACB"/>
    <w:rsid w:val="00BA2386"/>
    <w:rsid w:val="00BA320B"/>
    <w:rsid w:val="00BA3943"/>
    <w:rsid w:val="00BA48D8"/>
    <w:rsid w:val="00BA7355"/>
    <w:rsid w:val="00BA759A"/>
    <w:rsid w:val="00BB04C1"/>
    <w:rsid w:val="00BB067B"/>
    <w:rsid w:val="00BB0822"/>
    <w:rsid w:val="00BB1050"/>
    <w:rsid w:val="00BB1BE6"/>
    <w:rsid w:val="00BB1D57"/>
    <w:rsid w:val="00BB29BB"/>
    <w:rsid w:val="00BB4C68"/>
    <w:rsid w:val="00BB520B"/>
    <w:rsid w:val="00BB52F8"/>
    <w:rsid w:val="00BB5CBD"/>
    <w:rsid w:val="00BB5E4F"/>
    <w:rsid w:val="00BB619F"/>
    <w:rsid w:val="00BC08FB"/>
    <w:rsid w:val="00BC1296"/>
    <w:rsid w:val="00BC1601"/>
    <w:rsid w:val="00BC185D"/>
    <w:rsid w:val="00BC1D27"/>
    <w:rsid w:val="00BC1F31"/>
    <w:rsid w:val="00BC2314"/>
    <w:rsid w:val="00BC2C89"/>
    <w:rsid w:val="00BC3523"/>
    <w:rsid w:val="00BC3C94"/>
    <w:rsid w:val="00BC3F25"/>
    <w:rsid w:val="00BC407E"/>
    <w:rsid w:val="00BC4D28"/>
    <w:rsid w:val="00BC5073"/>
    <w:rsid w:val="00BC52F0"/>
    <w:rsid w:val="00BC5D56"/>
    <w:rsid w:val="00BC63FE"/>
    <w:rsid w:val="00BC69F0"/>
    <w:rsid w:val="00BC6FDD"/>
    <w:rsid w:val="00BC7361"/>
    <w:rsid w:val="00BD000B"/>
    <w:rsid w:val="00BD033C"/>
    <w:rsid w:val="00BD35CE"/>
    <w:rsid w:val="00BD36F9"/>
    <w:rsid w:val="00BD5529"/>
    <w:rsid w:val="00BD5705"/>
    <w:rsid w:val="00BD5CDF"/>
    <w:rsid w:val="00BD5EFB"/>
    <w:rsid w:val="00BD60DC"/>
    <w:rsid w:val="00BD6462"/>
    <w:rsid w:val="00BD7D01"/>
    <w:rsid w:val="00BE0419"/>
    <w:rsid w:val="00BE0C15"/>
    <w:rsid w:val="00BE1162"/>
    <w:rsid w:val="00BE1D20"/>
    <w:rsid w:val="00BE1ED3"/>
    <w:rsid w:val="00BE214F"/>
    <w:rsid w:val="00BE21F9"/>
    <w:rsid w:val="00BE296A"/>
    <w:rsid w:val="00BE3857"/>
    <w:rsid w:val="00BE3F0E"/>
    <w:rsid w:val="00BE40C6"/>
    <w:rsid w:val="00BE4C5E"/>
    <w:rsid w:val="00BE57EF"/>
    <w:rsid w:val="00BE641B"/>
    <w:rsid w:val="00BE6A7C"/>
    <w:rsid w:val="00BE6B0F"/>
    <w:rsid w:val="00BE77C0"/>
    <w:rsid w:val="00BF068D"/>
    <w:rsid w:val="00BF0BE1"/>
    <w:rsid w:val="00BF10B0"/>
    <w:rsid w:val="00BF15C8"/>
    <w:rsid w:val="00BF1A1B"/>
    <w:rsid w:val="00BF1B6B"/>
    <w:rsid w:val="00BF2115"/>
    <w:rsid w:val="00BF236C"/>
    <w:rsid w:val="00BF24F9"/>
    <w:rsid w:val="00BF2540"/>
    <w:rsid w:val="00BF2B5E"/>
    <w:rsid w:val="00BF300E"/>
    <w:rsid w:val="00BF3197"/>
    <w:rsid w:val="00BF4476"/>
    <w:rsid w:val="00BF4F5C"/>
    <w:rsid w:val="00BF5583"/>
    <w:rsid w:val="00BF5588"/>
    <w:rsid w:val="00BF6DEA"/>
    <w:rsid w:val="00BF6E33"/>
    <w:rsid w:val="00BF6E49"/>
    <w:rsid w:val="00BF6EDC"/>
    <w:rsid w:val="00BF7A63"/>
    <w:rsid w:val="00BF7E25"/>
    <w:rsid w:val="00C00014"/>
    <w:rsid w:val="00C00A6B"/>
    <w:rsid w:val="00C015B8"/>
    <w:rsid w:val="00C0251B"/>
    <w:rsid w:val="00C025E5"/>
    <w:rsid w:val="00C02695"/>
    <w:rsid w:val="00C035EF"/>
    <w:rsid w:val="00C0365E"/>
    <w:rsid w:val="00C0373B"/>
    <w:rsid w:val="00C0449F"/>
    <w:rsid w:val="00C04B7E"/>
    <w:rsid w:val="00C04F57"/>
    <w:rsid w:val="00C05D49"/>
    <w:rsid w:val="00C06401"/>
    <w:rsid w:val="00C06955"/>
    <w:rsid w:val="00C07553"/>
    <w:rsid w:val="00C07896"/>
    <w:rsid w:val="00C1013C"/>
    <w:rsid w:val="00C105B9"/>
    <w:rsid w:val="00C11118"/>
    <w:rsid w:val="00C11675"/>
    <w:rsid w:val="00C120B4"/>
    <w:rsid w:val="00C124CB"/>
    <w:rsid w:val="00C12689"/>
    <w:rsid w:val="00C127FE"/>
    <w:rsid w:val="00C12BAB"/>
    <w:rsid w:val="00C12C87"/>
    <w:rsid w:val="00C1325E"/>
    <w:rsid w:val="00C139A1"/>
    <w:rsid w:val="00C161E7"/>
    <w:rsid w:val="00C16E75"/>
    <w:rsid w:val="00C1756E"/>
    <w:rsid w:val="00C176D3"/>
    <w:rsid w:val="00C17B88"/>
    <w:rsid w:val="00C17E56"/>
    <w:rsid w:val="00C21E7B"/>
    <w:rsid w:val="00C21FF9"/>
    <w:rsid w:val="00C22113"/>
    <w:rsid w:val="00C22295"/>
    <w:rsid w:val="00C231A4"/>
    <w:rsid w:val="00C2328E"/>
    <w:rsid w:val="00C23BFF"/>
    <w:rsid w:val="00C24CF0"/>
    <w:rsid w:val="00C259EC"/>
    <w:rsid w:val="00C271EF"/>
    <w:rsid w:val="00C27889"/>
    <w:rsid w:val="00C30240"/>
    <w:rsid w:val="00C30603"/>
    <w:rsid w:val="00C30B40"/>
    <w:rsid w:val="00C30C7D"/>
    <w:rsid w:val="00C31842"/>
    <w:rsid w:val="00C31F53"/>
    <w:rsid w:val="00C32510"/>
    <w:rsid w:val="00C33178"/>
    <w:rsid w:val="00C344F5"/>
    <w:rsid w:val="00C3528D"/>
    <w:rsid w:val="00C364B9"/>
    <w:rsid w:val="00C36937"/>
    <w:rsid w:val="00C36ABF"/>
    <w:rsid w:val="00C36DB0"/>
    <w:rsid w:val="00C36FA7"/>
    <w:rsid w:val="00C40992"/>
    <w:rsid w:val="00C419FA"/>
    <w:rsid w:val="00C42FDB"/>
    <w:rsid w:val="00C4320B"/>
    <w:rsid w:val="00C45874"/>
    <w:rsid w:val="00C46558"/>
    <w:rsid w:val="00C466D5"/>
    <w:rsid w:val="00C46917"/>
    <w:rsid w:val="00C53AB0"/>
    <w:rsid w:val="00C53BD6"/>
    <w:rsid w:val="00C53DE2"/>
    <w:rsid w:val="00C5550A"/>
    <w:rsid w:val="00C57380"/>
    <w:rsid w:val="00C576DC"/>
    <w:rsid w:val="00C57DA7"/>
    <w:rsid w:val="00C603D2"/>
    <w:rsid w:val="00C604F5"/>
    <w:rsid w:val="00C606EB"/>
    <w:rsid w:val="00C607BC"/>
    <w:rsid w:val="00C60FE8"/>
    <w:rsid w:val="00C6312B"/>
    <w:rsid w:val="00C6477C"/>
    <w:rsid w:val="00C64D38"/>
    <w:rsid w:val="00C65C59"/>
    <w:rsid w:val="00C663E7"/>
    <w:rsid w:val="00C66953"/>
    <w:rsid w:val="00C6750D"/>
    <w:rsid w:val="00C6799E"/>
    <w:rsid w:val="00C700E8"/>
    <w:rsid w:val="00C7162A"/>
    <w:rsid w:val="00C71DF9"/>
    <w:rsid w:val="00C742CD"/>
    <w:rsid w:val="00C74EB2"/>
    <w:rsid w:val="00C75944"/>
    <w:rsid w:val="00C75A4C"/>
    <w:rsid w:val="00C75A69"/>
    <w:rsid w:val="00C75B1B"/>
    <w:rsid w:val="00C76450"/>
    <w:rsid w:val="00C76F26"/>
    <w:rsid w:val="00C80155"/>
    <w:rsid w:val="00C80475"/>
    <w:rsid w:val="00C805E0"/>
    <w:rsid w:val="00C80C28"/>
    <w:rsid w:val="00C8138C"/>
    <w:rsid w:val="00C814BE"/>
    <w:rsid w:val="00C819CA"/>
    <w:rsid w:val="00C83D73"/>
    <w:rsid w:val="00C84882"/>
    <w:rsid w:val="00C859F6"/>
    <w:rsid w:val="00C86DC3"/>
    <w:rsid w:val="00C86E4D"/>
    <w:rsid w:val="00C87284"/>
    <w:rsid w:val="00C8732A"/>
    <w:rsid w:val="00C874CD"/>
    <w:rsid w:val="00C87E13"/>
    <w:rsid w:val="00C87EE6"/>
    <w:rsid w:val="00C900ED"/>
    <w:rsid w:val="00C90D9E"/>
    <w:rsid w:val="00C92408"/>
    <w:rsid w:val="00C92E2B"/>
    <w:rsid w:val="00C9319B"/>
    <w:rsid w:val="00C9373B"/>
    <w:rsid w:val="00C93D79"/>
    <w:rsid w:val="00C945F1"/>
    <w:rsid w:val="00C949A9"/>
    <w:rsid w:val="00C96C00"/>
    <w:rsid w:val="00C96D2D"/>
    <w:rsid w:val="00CA1892"/>
    <w:rsid w:val="00CA2A4C"/>
    <w:rsid w:val="00CA3197"/>
    <w:rsid w:val="00CA3C00"/>
    <w:rsid w:val="00CA45BD"/>
    <w:rsid w:val="00CA4722"/>
    <w:rsid w:val="00CA59F6"/>
    <w:rsid w:val="00CA5CC2"/>
    <w:rsid w:val="00CA5E80"/>
    <w:rsid w:val="00CA68AE"/>
    <w:rsid w:val="00CA699F"/>
    <w:rsid w:val="00CA6E3B"/>
    <w:rsid w:val="00CA6F09"/>
    <w:rsid w:val="00CA7440"/>
    <w:rsid w:val="00CA7FB5"/>
    <w:rsid w:val="00CA7FCC"/>
    <w:rsid w:val="00CB0535"/>
    <w:rsid w:val="00CB0A44"/>
    <w:rsid w:val="00CB122B"/>
    <w:rsid w:val="00CB183B"/>
    <w:rsid w:val="00CB1886"/>
    <w:rsid w:val="00CB254E"/>
    <w:rsid w:val="00CB2E87"/>
    <w:rsid w:val="00CB3878"/>
    <w:rsid w:val="00CB485E"/>
    <w:rsid w:val="00CB4B1A"/>
    <w:rsid w:val="00CB50CE"/>
    <w:rsid w:val="00CB5BBD"/>
    <w:rsid w:val="00CB65B6"/>
    <w:rsid w:val="00CB7304"/>
    <w:rsid w:val="00CB7347"/>
    <w:rsid w:val="00CB744A"/>
    <w:rsid w:val="00CB74EF"/>
    <w:rsid w:val="00CB7B3C"/>
    <w:rsid w:val="00CC04BF"/>
    <w:rsid w:val="00CC06D6"/>
    <w:rsid w:val="00CC13DA"/>
    <w:rsid w:val="00CC2004"/>
    <w:rsid w:val="00CC345C"/>
    <w:rsid w:val="00CC3A59"/>
    <w:rsid w:val="00CC4788"/>
    <w:rsid w:val="00CC47B9"/>
    <w:rsid w:val="00CC4D03"/>
    <w:rsid w:val="00CC6D47"/>
    <w:rsid w:val="00CC6D54"/>
    <w:rsid w:val="00CC789D"/>
    <w:rsid w:val="00CD0199"/>
    <w:rsid w:val="00CD0562"/>
    <w:rsid w:val="00CD056F"/>
    <w:rsid w:val="00CD06F8"/>
    <w:rsid w:val="00CD0B42"/>
    <w:rsid w:val="00CD2DBC"/>
    <w:rsid w:val="00CD31FA"/>
    <w:rsid w:val="00CD328B"/>
    <w:rsid w:val="00CD342D"/>
    <w:rsid w:val="00CD3536"/>
    <w:rsid w:val="00CD3F26"/>
    <w:rsid w:val="00CD4363"/>
    <w:rsid w:val="00CD4A59"/>
    <w:rsid w:val="00CD5A1F"/>
    <w:rsid w:val="00CD5E7D"/>
    <w:rsid w:val="00CD61EE"/>
    <w:rsid w:val="00CD624E"/>
    <w:rsid w:val="00CD6440"/>
    <w:rsid w:val="00CE07C5"/>
    <w:rsid w:val="00CE0FE2"/>
    <w:rsid w:val="00CE1E73"/>
    <w:rsid w:val="00CE23C1"/>
    <w:rsid w:val="00CE2B66"/>
    <w:rsid w:val="00CE2EC6"/>
    <w:rsid w:val="00CE3922"/>
    <w:rsid w:val="00CE3E5E"/>
    <w:rsid w:val="00CE3F78"/>
    <w:rsid w:val="00CE40A0"/>
    <w:rsid w:val="00CE4257"/>
    <w:rsid w:val="00CE4D05"/>
    <w:rsid w:val="00CE4EF7"/>
    <w:rsid w:val="00CE56BD"/>
    <w:rsid w:val="00CE64FC"/>
    <w:rsid w:val="00CE6631"/>
    <w:rsid w:val="00CE7B9D"/>
    <w:rsid w:val="00CF06AC"/>
    <w:rsid w:val="00CF0848"/>
    <w:rsid w:val="00CF1403"/>
    <w:rsid w:val="00CF143F"/>
    <w:rsid w:val="00CF1F00"/>
    <w:rsid w:val="00CF2431"/>
    <w:rsid w:val="00CF271D"/>
    <w:rsid w:val="00CF27D3"/>
    <w:rsid w:val="00CF2900"/>
    <w:rsid w:val="00CF29F9"/>
    <w:rsid w:val="00CF3A42"/>
    <w:rsid w:val="00CF4908"/>
    <w:rsid w:val="00CF535A"/>
    <w:rsid w:val="00CF5ED5"/>
    <w:rsid w:val="00CF5EEB"/>
    <w:rsid w:val="00CF66BD"/>
    <w:rsid w:val="00CF7436"/>
    <w:rsid w:val="00D0033E"/>
    <w:rsid w:val="00D00581"/>
    <w:rsid w:val="00D010F1"/>
    <w:rsid w:val="00D0110B"/>
    <w:rsid w:val="00D0122C"/>
    <w:rsid w:val="00D0270E"/>
    <w:rsid w:val="00D02E45"/>
    <w:rsid w:val="00D030F4"/>
    <w:rsid w:val="00D042E4"/>
    <w:rsid w:val="00D049F5"/>
    <w:rsid w:val="00D04B7D"/>
    <w:rsid w:val="00D04E33"/>
    <w:rsid w:val="00D0549D"/>
    <w:rsid w:val="00D056AD"/>
    <w:rsid w:val="00D057AC"/>
    <w:rsid w:val="00D065AC"/>
    <w:rsid w:val="00D06C86"/>
    <w:rsid w:val="00D10193"/>
    <w:rsid w:val="00D10B54"/>
    <w:rsid w:val="00D10E76"/>
    <w:rsid w:val="00D11274"/>
    <w:rsid w:val="00D11538"/>
    <w:rsid w:val="00D11562"/>
    <w:rsid w:val="00D117F1"/>
    <w:rsid w:val="00D11939"/>
    <w:rsid w:val="00D11E01"/>
    <w:rsid w:val="00D121EA"/>
    <w:rsid w:val="00D130F0"/>
    <w:rsid w:val="00D132F2"/>
    <w:rsid w:val="00D1401C"/>
    <w:rsid w:val="00D151BC"/>
    <w:rsid w:val="00D15BD4"/>
    <w:rsid w:val="00D15C88"/>
    <w:rsid w:val="00D160D4"/>
    <w:rsid w:val="00D161FC"/>
    <w:rsid w:val="00D163EE"/>
    <w:rsid w:val="00D16E87"/>
    <w:rsid w:val="00D179BA"/>
    <w:rsid w:val="00D20441"/>
    <w:rsid w:val="00D2071F"/>
    <w:rsid w:val="00D21D0E"/>
    <w:rsid w:val="00D2295C"/>
    <w:rsid w:val="00D2383F"/>
    <w:rsid w:val="00D2485F"/>
    <w:rsid w:val="00D24A85"/>
    <w:rsid w:val="00D24F39"/>
    <w:rsid w:val="00D256ED"/>
    <w:rsid w:val="00D260D2"/>
    <w:rsid w:val="00D26FD2"/>
    <w:rsid w:val="00D27329"/>
    <w:rsid w:val="00D2796A"/>
    <w:rsid w:val="00D30983"/>
    <w:rsid w:val="00D30A82"/>
    <w:rsid w:val="00D30D93"/>
    <w:rsid w:val="00D30E0E"/>
    <w:rsid w:val="00D315F7"/>
    <w:rsid w:val="00D3182F"/>
    <w:rsid w:val="00D32BFB"/>
    <w:rsid w:val="00D32D81"/>
    <w:rsid w:val="00D331DE"/>
    <w:rsid w:val="00D33210"/>
    <w:rsid w:val="00D33781"/>
    <w:rsid w:val="00D33A86"/>
    <w:rsid w:val="00D33EE5"/>
    <w:rsid w:val="00D34752"/>
    <w:rsid w:val="00D34D8A"/>
    <w:rsid w:val="00D354BB"/>
    <w:rsid w:val="00D35C42"/>
    <w:rsid w:val="00D35E2E"/>
    <w:rsid w:val="00D367DA"/>
    <w:rsid w:val="00D3696B"/>
    <w:rsid w:val="00D372E2"/>
    <w:rsid w:val="00D372E9"/>
    <w:rsid w:val="00D410DF"/>
    <w:rsid w:val="00D4123B"/>
    <w:rsid w:val="00D413E4"/>
    <w:rsid w:val="00D414E0"/>
    <w:rsid w:val="00D41A98"/>
    <w:rsid w:val="00D41D88"/>
    <w:rsid w:val="00D4285D"/>
    <w:rsid w:val="00D42919"/>
    <w:rsid w:val="00D4363B"/>
    <w:rsid w:val="00D44093"/>
    <w:rsid w:val="00D44314"/>
    <w:rsid w:val="00D44604"/>
    <w:rsid w:val="00D44C54"/>
    <w:rsid w:val="00D47079"/>
    <w:rsid w:val="00D47792"/>
    <w:rsid w:val="00D50968"/>
    <w:rsid w:val="00D50C0E"/>
    <w:rsid w:val="00D50DCE"/>
    <w:rsid w:val="00D51201"/>
    <w:rsid w:val="00D515B0"/>
    <w:rsid w:val="00D5177F"/>
    <w:rsid w:val="00D52889"/>
    <w:rsid w:val="00D53224"/>
    <w:rsid w:val="00D53B39"/>
    <w:rsid w:val="00D5407F"/>
    <w:rsid w:val="00D5437A"/>
    <w:rsid w:val="00D54957"/>
    <w:rsid w:val="00D54959"/>
    <w:rsid w:val="00D55412"/>
    <w:rsid w:val="00D55648"/>
    <w:rsid w:val="00D55718"/>
    <w:rsid w:val="00D563D9"/>
    <w:rsid w:val="00D57555"/>
    <w:rsid w:val="00D61A8D"/>
    <w:rsid w:val="00D62260"/>
    <w:rsid w:val="00D62F32"/>
    <w:rsid w:val="00D62F74"/>
    <w:rsid w:val="00D62F99"/>
    <w:rsid w:val="00D63398"/>
    <w:rsid w:val="00D63A60"/>
    <w:rsid w:val="00D63C3F"/>
    <w:rsid w:val="00D65BCA"/>
    <w:rsid w:val="00D65E53"/>
    <w:rsid w:val="00D67677"/>
    <w:rsid w:val="00D67784"/>
    <w:rsid w:val="00D7036C"/>
    <w:rsid w:val="00D70E60"/>
    <w:rsid w:val="00D70F91"/>
    <w:rsid w:val="00D712D7"/>
    <w:rsid w:val="00D71E40"/>
    <w:rsid w:val="00D72036"/>
    <w:rsid w:val="00D72545"/>
    <w:rsid w:val="00D727AC"/>
    <w:rsid w:val="00D72869"/>
    <w:rsid w:val="00D72B36"/>
    <w:rsid w:val="00D7336D"/>
    <w:rsid w:val="00D733B3"/>
    <w:rsid w:val="00D733D1"/>
    <w:rsid w:val="00D73B4B"/>
    <w:rsid w:val="00D73F94"/>
    <w:rsid w:val="00D75505"/>
    <w:rsid w:val="00D75CB7"/>
    <w:rsid w:val="00D75CF1"/>
    <w:rsid w:val="00D760A8"/>
    <w:rsid w:val="00D76237"/>
    <w:rsid w:val="00D76B3C"/>
    <w:rsid w:val="00D802F7"/>
    <w:rsid w:val="00D80DEF"/>
    <w:rsid w:val="00D81498"/>
    <w:rsid w:val="00D814AD"/>
    <w:rsid w:val="00D81806"/>
    <w:rsid w:val="00D81939"/>
    <w:rsid w:val="00D82AA9"/>
    <w:rsid w:val="00D84075"/>
    <w:rsid w:val="00D84580"/>
    <w:rsid w:val="00D852D5"/>
    <w:rsid w:val="00D856BE"/>
    <w:rsid w:val="00D859A8"/>
    <w:rsid w:val="00D865CF"/>
    <w:rsid w:val="00D868A5"/>
    <w:rsid w:val="00D86DA4"/>
    <w:rsid w:val="00D877CA"/>
    <w:rsid w:val="00D90177"/>
    <w:rsid w:val="00D90C0F"/>
    <w:rsid w:val="00D92A98"/>
    <w:rsid w:val="00D94898"/>
    <w:rsid w:val="00D951B7"/>
    <w:rsid w:val="00D9590B"/>
    <w:rsid w:val="00D96370"/>
    <w:rsid w:val="00D965B7"/>
    <w:rsid w:val="00D9665B"/>
    <w:rsid w:val="00D96FEB"/>
    <w:rsid w:val="00D97474"/>
    <w:rsid w:val="00D97AFB"/>
    <w:rsid w:val="00DA06C4"/>
    <w:rsid w:val="00DA1672"/>
    <w:rsid w:val="00DA1CED"/>
    <w:rsid w:val="00DA1F0B"/>
    <w:rsid w:val="00DA2CF5"/>
    <w:rsid w:val="00DA32AC"/>
    <w:rsid w:val="00DA3A27"/>
    <w:rsid w:val="00DA4C37"/>
    <w:rsid w:val="00DA4C3F"/>
    <w:rsid w:val="00DA51B9"/>
    <w:rsid w:val="00DA5AAF"/>
    <w:rsid w:val="00DA5D13"/>
    <w:rsid w:val="00DB1299"/>
    <w:rsid w:val="00DB1305"/>
    <w:rsid w:val="00DB1737"/>
    <w:rsid w:val="00DB469F"/>
    <w:rsid w:val="00DB4D6C"/>
    <w:rsid w:val="00DB52B1"/>
    <w:rsid w:val="00DB6072"/>
    <w:rsid w:val="00DB6CD5"/>
    <w:rsid w:val="00DB7047"/>
    <w:rsid w:val="00DB708C"/>
    <w:rsid w:val="00DB70E4"/>
    <w:rsid w:val="00DB7815"/>
    <w:rsid w:val="00DC05C3"/>
    <w:rsid w:val="00DC0E1D"/>
    <w:rsid w:val="00DC14B1"/>
    <w:rsid w:val="00DC16E3"/>
    <w:rsid w:val="00DC2883"/>
    <w:rsid w:val="00DC337E"/>
    <w:rsid w:val="00DC3FA4"/>
    <w:rsid w:val="00DC5704"/>
    <w:rsid w:val="00DC5E20"/>
    <w:rsid w:val="00DC64B8"/>
    <w:rsid w:val="00DC6696"/>
    <w:rsid w:val="00DC6CFB"/>
    <w:rsid w:val="00DC7367"/>
    <w:rsid w:val="00DC7D9C"/>
    <w:rsid w:val="00DC7EE3"/>
    <w:rsid w:val="00DD05DE"/>
    <w:rsid w:val="00DD05E7"/>
    <w:rsid w:val="00DD11BF"/>
    <w:rsid w:val="00DD14F7"/>
    <w:rsid w:val="00DD179A"/>
    <w:rsid w:val="00DD275C"/>
    <w:rsid w:val="00DD31E7"/>
    <w:rsid w:val="00DD374E"/>
    <w:rsid w:val="00DD3780"/>
    <w:rsid w:val="00DD4C91"/>
    <w:rsid w:val="00DD4E87"/>
    <w:rsid w:val="00DD56B6"/>
    <w:rsid w:val="00DD57BC"/>
    <w:rsid w:val="00DD5933"/>
    <w:rsid w:val="00DD5CA6"/>
    <w:rsid w:val="00DD6B19"/>
    <w:rsid w:val="00DD6F6F"/>
    <w:rsid w:val="00DD7141"/>
    <w:rsid w:val="00DD7504"/>
    <w:rsid w:val="00DE0CF0"/>
    <w:rsid w:val="00DE176C"/>
    <w:rsid w:val="00DE17CB"/>
    <w:rsid w:val="00DE267D"/>
    <w:rsid w:val="00DE2F78"/>
    <w:rsid w:val="00DE3314"/>
    <w:rsid w:val="00DE5897"/>
    <w:rsid w:val="00DE661A"/>
    <w:rsid w:val="00DE6CE4"/>
    <w:rsid w:val="00DE7333"/>
    <w:rsid w:val="00DE76BB"/>
    <w:rsid w:val="00DE7C15"/>
    <w:rsid w:val="00DE7CE7"/>
    <w:rsid w:val="00DF048A"/>
    <w:rsid w:val="00DF125F"/>
    <w:rsid w:val="00DF19E6"/>
    <w:rsid w:val="00DF1A61"/>
    <w:rsid w:val="00DF1B49"/>
    <w:rsid w:val="00DF1E0A"/>
    <w:rsid w:val="00DF1E6A"/>
    <w:rsid w:val="00DF20B3"/>
    <w:rsid w:val="00DF29F7"/>
    <w:rsid w:val="00DF2FA9"/>
    <w:rsid w:val="00DF3359"/>
    <w:rsid w:val="00DF384E"/>
    <w:rsid w:val="00DF38ED"/>
    <w:rsid w:val="00DF419B"/>
    <w:rsid w:val="00DF4625"/>
    <w:rsid w:val="00DF5AC3"/>
    <w:rsid w:val="00DF6066"/>
    <w:rsid w:val="00DF60F3"/>
    <w:rsid w:val="00DF6D71"/>
    <w:rsid w:val="00DF73E4"/>
    <w:rsid w:val="00E00305"/>
    <w:rsid w:val="00E01958"/>
    <w:rsid w:val="00E01A04"/>
    <w:rsid w:val="00E01A71"/>
    <w:rsid w:val="00E01ACC"/>
    <w:rsid w:val="00E020A2"/>
    <w:rsid w:val="00E02EFA"/>
    <w:rsid w:val="00E03742"/>
    <w:rsid w:val="00E03C5A"/>
    <w:rsid w:val="00E0448C"/>
    <w:rsid w:val="00E04670"/>
    <w:rsid w:val="00E0623A"/>
    <w:rsid w:val="00E06A7C"/>
    <w:rsid w:val="00E07CF9"/>
    <w:rsid w:val="00E1027D"/>
    <w:rsid w:val="00E10EC0"/>
    <w:rsid w:val="00E11BDE"/>
    <w:rsid w:val="00E11F0A"/>
    <w:rsid w:val="00E11F41"/>
    <w:rsid w:val="00E129C1"/>
    <w:rsid w:val="00E12B75"/>
    <w:rsid w:val="00E12CF1"/>
    <w:rsid w:val="00E1334E"/>
    <w:rsid w:val="00E1336B"/>
    <w:rsid w:val="00E13A44"/>
    <w:rsid w:val="00E13EE4"/>
    <w:rsid w:val="00E140BC"/>
    <w:rsid w:val="00E14563"/>
    <w:rsid w:val="00E14B4B"/>
    <w:rsid w:val="00E15A62"/>
    <w:rsid w:val="00E15C82"/>
    <w:rsid w:val="00E168EC"/>
    <w:rsid w:val="00E177DD"/>
    <w:rsid w:val="00E17FF9"/>
    <w:rsid w:val="00E20146"/>
    <w:rsid w:val="00E2066B"/>
    <w:rsid w:val="00E209A4"/>
    <w:rsid w:val="00E20D48"/>
    <w:rsid w:val="00E20FDD"/>
    <w:rsid w:val="00E217A0"/>
    <w:rsid w:val="00E22E0A"/>
    <w:rsid w:val="00E22F02"/>
    <w:rsid w:val="00E233B9"/>
    <w:rsid w:val="00E23E24"/>
    <w:rsid w:val="00E246F7"/>
    <w:rsid w:val="00E25A99"/>
    <w:rsid w:val="00E25D5F"/>
    <w:rsid w:val="00E2667D"/>
    <w:rsid w:val="00E26838"/>
    <w:rsid w:val="00E273FF"/>
    <w:rsid w:val="00E27493"/>
    <w:rsid w:val="00E27920"/>
    <w:rsid w:val="00E30B07"/>
    <w:rsid w:val="00E31F51"/>
    <w:rsid w:val="00E33CFF"/>
    <w:rsid w:val="00E34632"/>
    <w:rsid w:val="00E351E2"/>
    <w:rsid w:val="00E35365"/>
    <w:rsid w:val="00E35F81"/>
    <w:rsid w:val="00E373AC"/>
    <w:rsid w:val="00E40101"/>
    <w:rsid w:val="00E401FB"/>
    <w:rsid w:val="00E406CF"/>
    <w:rsid w:val="00E410F1"/>
    <w:rsid w:val="00E41BBE"/>
    <w:rsid w:val="00E41E94"/>
    <w:rsid w:val="00E42BC8"/>
    <w:rsid w:val="00E42FE4"/>
    <w:rsid w:val="00E4418A"/>
    <w:rsid w:val="00E443DC"/>
    <w:rsid w:val="00E44A01"/>
    <w:rsid w:val="00E4513D"/>
    <w:rsid w:val="00E4557E"/>
    <w:rsid w:val="00E45AF6"/>
    <w:rsid w:val="00E46389"/>
    <w:rsid w:val="00E467FF"/>
    <w:rsid w:val="00E473C4"/>
    <w:rsid w:val="00E47796"/>
    <w:rsid w:val="00E47967"/>
    <w:rsid w:val="00E47FDB"/>
    <w:rsid w:val="00E47FF6"/>
    <w:rsid w:val="00E500A5"/>
    <w:rsid w:val="00E51B74"/>
    <w:rsid w:val="00E521E6"/>
    <w:rsid w:val="00E5289D"/>
    <w:rsid w:val="00E52D94"/>
    <w:rsid w:val="00E53C13"/>
    <w:rsid w:val="00E54057"/>
    <w:rsid w:val="00E544E8"/>
    <w:rsid w:val="00E54696"/>
    <w:rsid w:val="00E56207"/>
    <w:rsid w:val="00E56BC3"/>
    <w:rsid w:val="00E57A95"/>
    <w:rsid w:val="00E57E52"/>
    <w:rsid w:val="00E600A9"/>
    <w:rsid w:val="00E61975"/>
    <w:rsid w:val="00E619B1"/>
    <w:rsid w:val="00E62382"/>
    <w:rsid w:val="00E62F90"/>
    <w:rsid w:val="00E633F5"/>
    <w:rsid w:val="00E6505D"/>
    <w:rsid w:val="00E66AA6"/>
    <w:rsid w:val="00E66C33"/>
    <w:rsid w:val="00E66E20"/>
    <w:rsid w:val="00E66E83"/>
    <w:rsid w:val="00E6778D"/>
    <w:rsid w:val="00E67E04"/>
    <w:rsid w:val="00E67EDA"/>
    <w:rsid w:val="00E70475"/>
    <w:rsid w:val="00E7065E"/>
    <w:rsid w:val="00E72169"/>
    <w:rsid w:val="00E73798"/>
    <w:rsid w:val="00E73BFE"/>
    <w:rsid w:val="00E75129"/>
    <w:rsid w:val="00E75EC8"/>
    <w:rsid w:val="00E762E9"/>
    <w:rsid w:val="00E76B23"/>
    <w:rsid w:val="00E76EC3"/>
    <w:rsid w:val="00E77AC4"/>
    <w:rsid w:val="00E77F38"/>
    <w:rsid w:val="00E8017F"/>
    <w:rsid w:val="00E803EF"/>
    <w:rsid w:val="00E8184E"/>
    <w:rsid w:val="00E81B3B"/>
    <w:rsid w:val="00E82F2E"/>
    <w:rsid w:val="00E83191"/>
    <w:rsid w:val="00E838F7"/>
    <w:rsid w:val="00E83A4F"/>
    <w:rsid w:val="00E83E3E"/>
    <w:rsid w:val="00E83FA1"/>
    <w:rsid w:val="00E84089"/>
    <w:rsid w:val="00E8485C"/>
    <w:rsid w:val="00E85197"/>
    <w:rsid w:val="00E8635F"/>
    <w:rsid w:val="00E8699C"/>
    <w:rsid w:val="00E87F1F"/>
    <w:rsid w:val="00E909FD"/>
    <w:rsid w:val="00E910C1"/>
    <w:rsid w:val="00E91A3C"/>
    <w:rsid w:val="00E91D6F"/>
    <w:rsid w:val="00E9216F"/>
    <w:rsid w:val="00E92AF0"/>
    <w:rsid w:val="00E92CB6"/>
    <w:rsid w:val="00E9355E"/>
    <w:rsid w:val="00E93CEF"/>
    <w:rsid w:val="00E94406"/>
    <w:rsid w:val="00E9526D"/>
    <w:rsid w:val="00E953D9"/>
    <w:rsid w:val="00E95AB9"/>
    <w:rsid w:val="00E964AA"/>
    <w:rsid w:val="00E96634"/>
    <w:rsid w:val="00E96CC4"/>
    <w:rsid w:val="00E979AB"/>
    <w:rsid w:val="00EA0355"/>
    <w:rsid w:val="00EA0B82"/>
    <w:rsid w:val="00EA2037"/>
    <w:rsid w:val="00EA29CF"/>
    <w:rsid w:val="00EA45DB"/>
    <w:rsid w:val="00EA4EE2"/>
    <w:rsid w:val="00EA585C"/>
    <w:rsid w:val="00EA5CEA"/>
    <w:rsid w:val="00EA67B6"/>
    <w:rsid w:val="00EA6B86"/>
    <w:rsid w:val="00EA7649"/>
    <w:rsid w:val="00EA7674"/>
    <w:rsid w:val="00EA7B86"/>
    <w:rsid w:val="00EA7E1F"/>
    <w:rsid w:val="00EB00CC"/>
    <w:rsid w:val="00EB2224"/>
    <w:rsid w:val="00EB23B5"/>
    <w:rsid w:val="00EB26D1"/>
    <w:rsid w:val="00EB3592"/>
    <w:rsid w:val="00EB3976"/>
    <w:rsid w:val="00EB55EA"/>
    <w:rsid w:val="00EB5BD2"/>
    <w:rsid w:val="00EB5CAF"/>
    <w:rsid w:val="00EB6A12"/>
    <w:rsid w:val="00EB7E1B"/>
    <w:rsid w:val="00EC059E"/>
    <w:rsid w:val="00EC110B"/>
    <w:rsid w:val="00EC1BBA"/>
    <w:rsid w:val="00EC1BF9"/>
    <w:rsid w:val="00EC2AAC"/>
    <w:rsid w:val="00EC3647"/>
    <w:rsid w:val="00EC4799"/>
    <w:rsid w:val="00EC5D9E"/>
    <w:rsid w:val="00EC6353"/>
    <w:rsid w:val="00EC6544"/>
    <w:rsid w:val="00ED06EE"/>
    <w:rsid w:val="00ED0F5B"/>
    <w:rsid w:val="00ED1917"/>
    <w:rsid w:val="00ED5028"/>
    <w:rsid w:val="00ED5215"/>
    <w:rsid w:val="00ED562D"/>
    <w:rsid w:val="00ED5C19"/>
    <w:rsid w:val="00ED6B62"/>
    <w:rsid w:val="00ED6DFF"/>
    <w:rsid w:val="00ED71EA"/>
    <w:rsid w:val="00ED727F"/>
    <w:rsid w:val="00EE014A"/>
    <w:rsid w:val="00EE0553"/>
    <w:rsid w:val="00EE0E66"/>
    <w:rsid w:val="00EE21AF"/>
    <w:rsid w:val="00EE278A"/>
    <w:rsid w:val="00EE2ABC"/>
    <w:rsid w:val="00EE2BDC"/>
    <w:rsid w:val="00EE310B"/>
    <w:rsid w:val="00EE3DFF"/>
    <w:rsid w:val="00EE4512"/>
    <w:rsid w:val="00EE48EA"/>
    <w:rsid w:val="00EE4C7B"/>
    <w:rsid w:val="00EE59CC"/>
    <w:rsid w:val="00EE6A52"/>
    <w:rsid w:val="00EE6DA7"/>
    <w:rsid w:val="00EE7122"/>
    <w:rsid w:val="00EE728B"/>
    <w:rsid w:val="00EE7AFF"/>
    <w:rsid w:val="00EF02CB"/>
    <w:rsid w:val="00EF0498"/>
    <w:rsid w:val="00EF0C79"/>
    <w:rsid w:val="00EF1077"/>
    <w:rsid w:val="00EF22FD"/>
    <w:rsid w:val="00EF3CB6"/>
    <w:rsid w:val="00EF424C"/>
    <w:rsid w:val="00EF496A"/>
    <w:rsid w:val="00EF4A59"/>
    <w:rsid w:val="00EF4BC4"/>
    <w:rsid w:val="00EF5621"/>
    <w:rsid w:val="00EF5FDA"/>
    <w:rsid w:val="00EF6298"/>
    <w:rsid w:val="00EF6D86"/>
    <w:rsid w:val="00EF719B"/>
    <w:rsid w:val="00EF71FE"/>
    <w:rsid w:val="00EF74FA"/>
    <w:rsid w:val="00EF7912"/>
    <w:rsid w:val="00F00668"/>
    <w:rsid w:val="00F00C17"/>
    <w:rsid w:val="00F014E0"/>
    <w:rsid w:val="00F01A58"/>
    <w:rsid w:val="00F01E0D"/>
    <w:rsid w:val="00F02E19"/>
    <w:rsid w:val="00F0413D"/>
    <w:rsid w:val="00F049A3"/>
    <w:rsid w:val="00F04DCD"/>
    <w:rsid w:val="00F058D6"/>
    <w:rsid w:val="00F059F9"/>
    <w:rsid w:val="00F068D2"/>
    <w:rsid w:val="00F06AE9"/>
    <w:rsid w:val="00F06BEF"/>
    <w:rsid w:val="00F06E2B"/>
    <w:rsid w:val="00F0759E"/>
    <w:rsid w:val="00F12191"/>
    <w:rsid w:val="00F133DB"/>
    <w:rsid w:val="00F134BA"/>
    <w:rsid w:val="00F147E1"/>
    <w:rsid w:val="00F159CE"/>
    <w:rsid w:val="00F202D3"/>
    <w:rsid w:val="00F203BF"/>
    <w:rsid w:val="00F20898"/>
    <w:rsid w:val="00F21A1E"/>
    <w:rsid w:val="00F234D7"/>
    <w:rsid w:val="00F23CC6"/>
    <w:rsid w:val="00F23E0F"/>
    <w:rsid w:val="00F24434"/>
    <w:rsid w:val="00F247A7"/>
    <w:rsid w:val="00F24968"/>
    <w:rsid w:val="00F24C5C"/>
    <w:rsid w:val="00F24F0E"/>
    <w:rsid w:val="00F24F6F"/>
    <w:rsid w:val="00F2576E"/>
    <w:rsid w:val="00F2631B"/>
    <w:rsid w:val="00F267CD"/>
    <w:rsid w:val="00F268B7"/>
    <w:rsid w:val="00F269E4"/>
    <w:rsid w:val="00F26E51"/>
    <w:rsid w:val="00F3090C"/>
    <w:rsid w:val="00F30FD3"/>
    <w:rsid w:val="00F31585"/>
    <w:rsid w:val="00F31B90"/>
    <w:rsid w:val="00F31F14"/>
    <w:rsid w:val="00F324BD"/>
    <w:rsid w:val="00F32647"/>
    <w:rsid w:val="00F33A49"/>
    <w:rsid w:val="00F3443D"/>
    <w:rsid w:val="00F348BF"/>
    <w:rsid w:val="00F3540B"/>
    <w:rsid w:val="00F35DF7"/>
    <w:rsid w:val="00F36659"/>
    <w:rsid w:val="00F36D90"/>
    <w:rsid w:val="00F36E72"/>
    <w:rsid w:val="00F37593"/>
    <w:rsid w:val="00F40678"/>
    <w:rsid w:val="00F4123D"/>
    <w:rsid w:val="00F41E80"/>
    <w:rsid w:val="00F422F1"/>
    <w:rsid w:val="00F42D8E"/>
    <w:rsid w:val="00F42F85"/>
    <w:rsid w:val="00F433E5"/>
    <w:rsid w:val="00F43D46"/>
    <w:rsid w:val="00F444ED"/>
    <w:rsid w:val="00F45A0D"/>
    <w:rsid w:val="00F4722B"/>
    <w:rsid w:val="00F5035F"/>
    <w:rsid w:val="00F50756"/>
    <w:rsid w:val="00F50980"/>
    <w:rsid w:val="00F514B7"/>
    <w:rsid w:val="00F516BC"/>
    <w:rsid w:val="00F5174B"/>
    <w:rsid w:val="00F518E1"/>
    <w:rsid w:val="00F51A2C"/>
    <w:rsid w:val="00F522C4"/>
    <w:rsid w:val="00F52A41"/>
    <w:rsid w:val="00F52C93"/>
    <w:rsid w:val="00F52E28"/>
    <w:rsid w:val="00F542BC"/>
    <w:rsid w:val="00F550BB"/>
    <w:rsid w:val="00F572AC"/>
    <w:rsid w:val="00F5735D"/>
    <w:rsid w:val="00F576A0"/>
    <w:rsid w:val="00F606C8"/>
    <w:rsid w:val="00F6142B"/>
    <w:rsid w:val="00F616E6"/>
    <w:rsid w:val="00F623FD"/>
    <w:rsid w:val="00F62CC9"/>
    <w:rsid w:val="00F63257"/>
    <w:rsid w:val="00F63395"/>
    <w:rsid w:val="00F633AD"/>
    <w:rsid w:val="00F64014"/>
    <w:rsid w:val="00F64371"/>
    <w:rsid w:val="00F6440D"/>
    <w:rsid w:val="00F64D38"/>
    <w:rsid w:val="00F66F00"/>
    <w:rsid w:val="00F676FD"/>
    <w:rsid w:val="00F70105"/>
    <w:rsid w:val="00F70505"/>
    <w:rsid w:val="00F70D0A"/>
    <w:rsid w:val="00F714F7"/>
    <w:rsid w:val="00F71A82"/>
    <w:rsid w:val="00F745A0"/>
    <w:rsid w:val="00F749F1"/>
    <w:rsid w:val="00F74E85"/>
    <w:rsid w:val="00F76DAD"/>
    <w:rsid w:val="00F76EF6"/>
    <w:rsid w:val="00F773BB"/>
    <w:rsid w:val="00F80E38"/>
    <w:rsid w:val="00F80EE0"/>
    <w:rsid w:val="00F81DBA"/>
    <w:rsid w:val="00F82E46"/>
    <w:rsid w:val="00F82E51"/>
    <w:rsid w:val="00F8354C"/>
    <w:rsid w:val="00F83945"/>
    <w:rsid w:val="00F83AFB"/>
    <w:rsid w:val="00F84542"/>
    <w:rsid w:val="00F84D38"/>
    <w:rsid w:val="00F853E9"/>
    <w:rsid w:val="00F85AE8"/>
    <w:rsid w:val="00F86344"/>
    <w:rsid w:val="00F86E65"/>
    <w:rsid w:val="00F871B0"/>
    <w:rsid w:val="00F87213"/>
    <w:rsid w:val="00F87249"/>
    <w:rsid w:val="00F874C0"/>
    <w:rsid w:val="00F90416"/>
    <w:rsid w:val="00F90B79"/>
    <w:rsid w:val="00F90FF0"/>
    <w:rsid w:val="00F91241"/>
    <w:rsid w:val="00F919EC"/>
    <w:rsid w:val="00F92347"/>
    <w:rsid w:val="00F924C8"/>
    <w:rsid w:val="00F9260B"/>
    <w:rsid w:val="00F93617"/>
    <w:rsid w:val="00F93D69"/>
    <w:rsid w:val="00F942BF"/>
    <w:rsid w:val="00F9547C"/>
    <w:rsid w:val="00F95D2C"/>
    <w:rsid w:val="00F968E6"/>
    <w:rsid w:val="00F96F04"/>
    <w:rsid w:val="00FA0CCA"/>
    <w:rsid w:val="00FA1042"/>
    <w:rsid w:val="00FA145A"/>
    <w:rsid w:val="00FA31C4"/>
    <w:rsid w:val="00FA31EA"/>
    <w:rsid w:val="00FA3CEE"/>
    <w:rsid w:val="00FA3D1E"/>
    <w:rsid w:val="00FA6187"/>
    <w:rsid w:val="00FA71E1"/>
    <w:rsid w:val="00FA7754"/>
    <w:rsid w:val="00FA781E"/>
    <w:rsid w:val="00FA7BF3"/>
    <w:rsid w:val="00FB03E9"/>
    <w:rsid w:val="00FB04B7"/>
    <w:rsid w:val="00FB0795"/>
    <w:rsid w:val="00FB1054"/>
    <w:rsid w:val="00FB13BD"/>
    <w:rsid w:val="00FB14C3"/>
    <w:rsid w:val="00FB1780"/>
    <w:rsid w:val="00FB1830"/>
    <w:rsid w:val="00FB2033"/>
    <w:rsid w:val="00FB2991"/>
    <w:rsid w:val="00FB2D66"/>
    <w:rsid w:val="00FB2F04"/>
    <w:rsid w:val="00FB312F"/>
    <w:rsid w:val="00FB3781"/>
    <w:rsid w:val="00FB3C21"/>
    <w:rsid w:val="00FB3EC5"/>
    <w:rsid w:val="00FB3FBC"/>
    <w:rsid w:val="00FB48FC"/>
    <w:rsid w:val="00FB4952"/>
    <w:rsid w:val="00FB4BEE"/>
    <w:rsid w:val="00FB5457"/>
    <w:rsid w:val="00FB686E"/>
    <w:rsid w:val="00FB698D"/>
    <w:rsid w:val="00FB6A50"/>
    <w:rsid w:val="00FB71AA"/>
    <w:rsid w:val="00FC028B"/>
    <w:rsid w:val="00FC0C45"/>
    <w:rsid w:val="00FC1074"/>
    <w:rsid w:val="00FC138C"/>
    <w:rsid w:val="00FC1553"/>
    <w:rsid w:val="00FC18C0"/>
    <w:rsid w:val="00FC2502"/>
    <w:rsid w:val="00FC47A7"/>
    <w:rsid w:val="00FC48CF"/>
    <w:rsid w:val="00FC54CE"/>
    <w:rsid w:val="00FC5E24"/>
    <w:rsid w:val="00FC6005"/>
    <w:rsid w:val="00FC668E"/>
    <w:rsid w:val="00FC7544"/>
    <w:rsid w:val="00FC76E7"/>
    <w:rsid w:val="00FD092A"/>
    <w:rsid w:val="00FD0C6F"/>
    <w:rsid w:val="00FD31F9"/>
    <w:rsid w:val="00FD3931"/>
    <w:rsid w:val="00FD481B"/>
    <w:rsid w:val="00FD59B5"/>
    <w:rsid w:val="00FD5C08"/>
    <w:rsid w:val="00FD5C2D"/>
    <w:rsid w:val="00FD620C"/>
    <w:rsid w:val="00FD67E9"/>
    <w:rsid w:val="00FD6A5E"/>
    <w:rsid w:val="00FD6A9A"/>
    <w:rsid w:val="00FD7114"/>
    <w:rsid w:val="00FD7255"/>
    <w:rsid w:val="00FD7A22"/>
    <w:rsid w:val="00FD7CE9"/>
    <w:rsid w:val="00FD7E6E"/>
    <w:rsid w:val="00FE0C3B"/>
    <w:rsid w:val="00FE16C5"/>
    <w:rsid w:val="00FE184F"/>
    <w:rsid w:val="00FE1D54"/>
    <w:rsid w:val="00FE2246"/>
    <w:rsid w:val="00FE31B5"/>
    <w:rsid w:val="00FE31C0"/>
    <w:rsid w:val="00FE323B"/>
    <w:rsid w:val="00FE5CA8"/>
    <w:rsid w:val="00FE6D99"/>
    <w:rsid w:val="00FE6F19"/>
    <w:rsid w:val="00FE7095"/>
    <w:rsid w:val="00FF06C4"/>
    <w:rsid w:val="00FF1591"/>
    <w:rsid w:val="00FF1938"/>
    <w:rsid w:val="00FF1D00"/>
    <w:rsid w:val="00FF20FE"/>
    <w:rsid w:val="00FF227B"/>
    <w:rsid w:val="00FF3062"/>
    <w:rsid w:val="00FF33EF"/>
    <w:rsid w:val="00FF3438"/>
    <w:rsid w:val="00FF3A29"/>
    <w:rsid w:val="00FF3CD0"/>
    <w:rsid w:val="00FF4A51"/>
    <w:rsid w:val="00FF51DC"/>
    <w:rsid w:val="00FF787A"/>
    <w:rsid w:val="24F9E0DC"/>
    <w:rsid w:val="3C4EA83D"/>
    <w:rsid w:val="4A54CE4D"/>
    <w:rsid w:val="4CAE3DDE"/>
    <w:rsid w:val="70AD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F41CAF"/>
  <w15:docId w15:val="{2139E9B0-C137-4C5C-9FF0-223DBDDB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8E3"/>
    <w:pPr>
      <w:spacing w:before="60" w:after="0" w:line="300" w:lineRule="exact"/>
      <w:ind w:left="560"/>
      <w:jc w:val="both"/>
    </w:pPr>
    <w:rPr>
      <w:rFonts w:ascii="Marianne" w:eastAsia="Times New Roman" w:hAnsi="Marianne" w:cs="Times New Roman"/>
      <w:sz w:val="20"/>
      <w:szCs w:val="20"/>
      <w:lang w:eastAsia="fr-FR"/>
    </w:rPr>
  </w:style>
  <w:style w:type="paragraph" w:styleId="Titre1">
    <w:name w:val="heading 1"/>
    <w:next w:val="Normal"/>
    <w:link w:val="Titre1Car"/>
    <w:qFormat/>
    <w:rsid w:val="00EE4512"/>
    <w:pPr>
      <w:keepNext/>
      <w:pageBreakBefore/>
      <w:numPr>
        <w:ilvl w:val="1"/>
        <w:numId w:val="3"/>
      </w:numPr>
      <w:pBdr>
        <w:bottom w:val="single" w:sz="4" w:space="6" w:color="1D4D9A"/>
      </w:pBdr>
      <w:tabs>
        <w:tab w:val="left" w:pos="560"/>
      </w:tabs>
      <w:spacing w:before="1000" w:after="0" w:line="240" w:lineRule="auto"/>
      <w:outlineLvl w:val="0"/>
    </w:pPr>
    <w:rPr>
      <w:rFonts w:ascii="Marianne Light" w:eastAsia="Times New Roman" w:hAnsi="Marianne Light" w:cs="Times New Roman"/>
      <w:color w:val="1D4D9A"/>
      <w:kern w:val="28"/>
      <w:sz w:val="32"/>
      <w:szCs w:val="40"/>
      <w:lang w:eastAsia="fr-FR"/>
    </w:rPr>
  </w:style>
  <w:style w:type="paragraph" w:styleId="Titre2">
    <w:name w:val="heading 2"/>
    <w:next w:val="Normal"/>
    <w:link w:val="Titre2Car"/>
    <w:qFormat/>
    <w:rsid w:val="00EE4512"/>
    <w:pPr>
      <w:keepNext/>
      <w:numPr>
        <w:ilvl w:val="2"/>
        <w:numId w:val="3"/>
      </w:numPr>
      <w:tabs>
        <w:tab w:val="left" w:pos="560"/>
      </w:tabs>
      <w:spacing w:before="240" w:after="120" w:line="240" w:lineRule="auto"/>
      <w:outlineLvl w:val="1"/>
    </w:pPr>
    <w:rPr>
      <w:rFonts w:ascii="Marianne Light" w:eastAsia="Times New Roman" w:hAnsi="Marianne Light" w:cs="Times New Roman"/>
      <w:b/>
      <w:color w:val="8DBD46"/>
      <w:kern w:val="28"/>
      <w:sz w:val="24"/>
      <w:szCs w:val="24"/>
      <w:lang w:eastAsia="fr-FR"/>
    </w:rPr>
  </w:style>
  <w:style w:type="paragraph" w:styleId="Titre3">
    <w:name w:val="heading 3"/>
    <w:next w:val="Normal"/>
    <w:link w:val="Titre3Car"/>
    <w:qFormat/>
    <w:rsid w:val="00EE4512"/>
    <w:pPr>
      <w:keepNext/>
      <w:numPr>
        <w:ilvl w:val="3"/>
        <w:numId w:val="3"/>
      </w:numPr>
      <w:spacing w:before="360" w:after="120" w:line="240" w:lineRule="auto"/>
      <w:outlineLvl w:val="2"/>
    </w:pPr>
    <w:rPr>
      <w:rFonts w:ascii="Marianne Light" w:eastAsia="Times New Roman" w:hAnsi="Marianne Light" w:cs="Times New Roman"/>
      <w:color w:val="7F7F7F" w:themeColor="text1" w:themeTint="80"/>
      <w:kern w:val="28"/>
      <w:sz w:val="24"/>
      <w:szCs w:val="24"/>
      <w:lang w:eastAsia="fr-FR"/>
    </w:rPr>
  </w:style>
  <w:style w:type="paragraph" w:styleId="Titre4">
    <w:name w:val="heading 4"/>
    <w:basedOn w:val="Titre3"/>
    <w:next w:val="Normal"/>
    <w:link w:val="Titre4Car"/>
    <w:qFormat/>
    <w:rsid w:val="00D33781"/>
    <w:pPr>
      <w:numPr>
        <w:ilvl w:val="4"/>
        <w:numId w:val="0"/>
      </w:numPr>
      <w:spacing w:before="240"/>
      <w:ind w:firstLine="560"/>
      <w:outlineLvl w:val="3"/>
    </w:pPr>
    <w:rPr>
      <w:color w:val="4D4D4D"/>
      <w:sz w:val="22"/>
      <w:szCs w:val="22"/>
    </w:rPr>
  </w:style>
  <w:style w:type="paragraph" w:styleId="Titre5">
    <w:name w:val="heading 5"/>
    <w:basedOn w:val="Titre4"/>
    <w:next w:val="Normal"/>
    <w:link w:val="Titre5Car"/>
    <w:qFormat/>
    <w:rsid w:val="00183B4A"/>
    <w:pPr>
      <w:numPr>
        <w:ilvl w:val="5"/>
      </w:numPr>
      <w:ind w:firstLine="560"/>
      <w:outlineLvl w:val="4"/>
    </w:pPr>
    <w:rPr>
      <w:i/>
    </w:rPr>
  </w:style>
  <w:style w:type="paragraph" w:styleId="Titre6">
    <w:name w:val="heading 6"/>
    <w:basedOn w:val="Titre5"/>
    <w:next w:val="Normal"/>
    <w:link w:val="Titre6Car"/>
    <w:qFormat/>
    <w:rsid w:val="00183B4A"/>
    <w:pPr>
      <w:numPr>
        <w:ilvl w:val="6"/>
      </w:numPr>
      <w:ind w:firstLine="560"/>
      <w:outlineLvl w:val="5"/>
    </w:pPr>
    <w:rPr>
      <w:b/>
    </w:rPr>
  </w:style>
  <w:style w:type="paragraph" w:styleId="Titre7">
    <w:name w:val="heading 7"/>
    <w:basedOn w:val="Normal"/>
    <w:next w:val="Normal"/>
    <w:link w:val="Titre7Car"/>
    <w:qFormat/>
    <w:rsid w:val="00183B4A"/>
    <w:pPr>
      <w:numPr>
        <w:ilvl w:val="7"/>
        <w:numId w:val="3"/>
      </w:numPr>
      <w:spacing w:before="240" w:after="60"/>
      <w:outlineLvl w:val="6"/>
    </w:pPr>
    <w:rPr>
      <w:rFonts w:ascii="Arial" w:hAnsi="Arial"/>
    </w:rPr>
  </w:style>
  <w:style w:type="paragraph" w:styleId="Titre8">
    <w:name w:val="heading 8"/>
    <w:basedOn w:val="Normal"/>
    <w:next w:val="Normal"/>
    <w:link w:val="Titre8Car"/>
    <w:qFormat/>
    <w:rsid w:val="00183B4A"/>
    <w:pPr>
      <w:numPr>
        <w:ilvl w:val="8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Titre9">
    <w:name w:val="heading 9"/>
    <w:basedOn w:val="Normal"/>
    <w:next w:val="Normal"/>
    <w:link w:val="Titre9Car"/>
    <w:qFormat/>
    <w:rsid w:val="00183B4A"/>
    <w:pPr>
      <w:spacing w:before="240" w:after="60"/>
      <w:ind w:left="0"/>
      <w:outlineLvl w:val="8"/>
    </w:pPr>
    <w:rPr>
      <w:rFonts w:ascii="Arial" w:hAnsi="Arial"/>
      <w:b/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E4512"/>
    <w:rPr>
      <w:rFonts w:ascii="Marianne Light" w:eastAsia="Times New Roman" w:hAnsi="Marianne Light" w:cs="Times New Roman"/>
      <w:color w:val="1D4D9A"/>
      <w:kern w:val="28"/>
      <w:sz w:val="32"/>
      <w:szCs w:val="40"/>
      <w:lang w:eastAsia="fr-FR"/>
    </w:rPr>
  </w:style>
  <w:style w:type="character" w:customStyle="1" w:styleId="Titre2Car">
    <w:name w:val="Titre 2 Car"/>
    <w:basedOn w:val="Policepardfaut"/>
    <w:link w:val="Titre2"/>
    <w:rsid w:val="00EE4512"/>
    <w:rPr>
      <w:rFonts w:ascii="Marianne Light" w:eastAsia="Times New Roman" w:hAnsi="Marianne Light" w:cs="Times New Roman"/>
      <w:b/>
      <w:color w:val="8DBD46"/>
      <w:kern w:val="28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rsid w:val="00EE4512"/>
    <w:rPr>
      <w:rFonts w:ascii="Marianne Light" w:eastAsia="Times New Roman" w:hAnsi="Marianne Light" w:cs="Times New Roman"/>
      <w:color w:val="7F7F7F" w:themeColor="text1" w:themeTint="80"/>
      <w:kern w:val="28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rsid w:val="00D33781"/>
    <w:rPr>
      <w:rFonts w:ascii="Century Gothic" w:eastAsia="Times New Roman" w:hAnsi="Century Gothic" w:cs="Times New Roman"/>
      <w:color w:val="4D4D4D"/>
      <w:kern w:val="28"/>
      <w:lang w:eastAsia="fr-FR"/>
    </w:rPr>
  </w:style>
  <w:style w:type="character" w:customStyle="1" w:styleId="Titre5Car">
    <w:name w:val="Titre 5 Car"/>
    <w:basedOn w:val="Policepardfaut"/>
    <w:link w:val="Titre5"/>
    <w:rsid w:val="00183B4A"/>
    <w:rPr>
      <w:rFonts w:ascii="Century Gothic" w:eastAsia="Times New Roman" w:hAnsi="Century Gothic" w:cs="Times New Roman"/>
      <w:i/>
      <w:color w:val="4D4D4D"/>
      <w:kern w:val="28"/>
      <w:lang w:eastAsia="fr-FR"/>
    </w:rPr>
  </w:style>
  <w:style w:type="character" w:customStyle="1" w:styleId="Titre6Car">
    <w:name w:val="Titre 6 Car"/>
    <w:basedOn w:val="Policepardfaut"/>
    <w:link w:val="Titre6"/>
    <w:rsid w:val="00183B4A"/>
    <w:rPr>
      <w:rFonts w:ascii="Century Gothic" w:eastAsia="Times New Roman" w:hAnsi="Century Gothic" w:cs="Times New Roman"/>
      <w:b/>
      <w:i/>
      <w:color w:val="4D4D4D"/>
      <w:kern w:val="28"/>
      <w:lang w:eastAsia="fr-FR"/>
    </w:rPr>
  </w:style>
  <w:style w:type="character" w:customStyle="1" w:styleId="Titre7Car">
    <w:name w:val="Titre 7 Car"/>
    <w:basedOn w:val="Policepardfaut"/>
    <w:link w:val="Titre7"/>
    <w:rsid w:val="00183B4A"/>
    <w:rPr>
      <w:rFonts w:ascii="Arial" w:eastAsia="Times New Roman" w:hAnsi="Arial" w:cs="Times New Roman"/>
      <w:sz w:val="20"/>
      <w:szCs w:val="20"/>
      <w:lang w:eastAsia="fr-FR"/>
    </w:rPr>
  </w:style>
  <w:style w:type="character" w:customStyle="1" w:styleId="Titre8Car">
    <w:name w:val="Titre 8 Car"/>
    <w:basedOn w:val="Policepardfaut"/>
    <w:link w:val="Titre8"/>
    <w:rsid w:val="00183B4A"/>
    <w:rPr>
      <w:rFonts w:ascii="Arial" w:eastAsia="Times New Roman" w:hAnsi="Arial" w:cs="Times New Roman"/>
      <w:i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rsid w:val="00183B4A"/>
    <w:rPr>
      <w:rFonts w:ascii="Arial" w:eastAsia="Times New Roman" w:hAnsi="Arial" w:cs="Times New Roman"/>
      <w:b/>
      <w:i/>
      <w:sz w:val="18"/>
      <w:szCs w:val="20"/>
      <w:lang w:eastAsia="fr-FR"/>
    </w:rPr>
  </w:style>
  <w:style w:type="paragraph" w:styleId="TM2">
    <w:name w:val="toc 2"/>
    <w:next w:val="Normal"/>
    <w:autoRedefine/>
    <w:uiPriority w:val="39"/>
    <w:rsid w:val="00442DD7"/>
    <w:pPr>
      <w:tabs>
        <w:tab w:val="left" w:pos="578"/>
        <w:tab w:val="right" w:pos="9960"/>
      </w:tabs>
      <w:spacing w:before="60" w:after="60" w:line="240" w:lineRule="auto"/>
      <w:ind w:left="600" w:hanging="600"/>
    </w:pPr>
    <w:rPr>
      <w:rFonts w:ascii="Marianne Light" w:eastAsia="Times New Roman" w:hAnsi="Marianne Light" w:cs="Times New Roman"/>
      <w:bCs/>
      <w:color w:val="8DBD46"/>
      <w:sz w:val="20"/>
      <w:szCs w:val="24"/>
      <w:lang w:eastAsia="fr-FR"/>
    </w:rPr>
  </w:style>
  <w:style w:type="paragraph" w:styleId="TM1">
    <w:name w:val="toc 1"/>
    <w:next w:val="Normal"/>
    <w:autoRedefine/>
    <w:uiPriority w:val="39"/>
    <w:rsid w:val="00E233B9"/>
    <w:pPr>
      <w:tabs>
        <w:tab w:val="left" w:pos="600"/>
        <w:tab w:val="right" w:pos="9960"/>
      </w:tabs>
      <w:spacing w:before="200" w:after="0" w:line="300" w:lineRule="exact"/>
      <w:ind w:left="600" w:hanging="600"/>
    </w:pPr>
    <w:rPr>
      <w:rFonts w:ascii="Marianne Light" w:eastAsia="Times New Roman" w:hAnsi="Marianne Light" w:cs="Arial"/>
      <w:bCs/>
      <w:color w:val="1D4D9A"/>
      <w:sz w:val="28"/>
      <w:szCs w:val="32"/>
      <w:lang w:eastAsia="fr-FR"/>
    </w:rPr>
  </w:style>
  <w:style w:type="paragraph" w:styleId="TM3">
    <w:name w:val="toc 3"/>
    <w:next w:val="Normal"/>
    <w:autoRedefine/>
    <w:uiPriority w:val="39"/>
    <w:rsid w:val="00EE4512"/>
    <w:pPr>
      <w:tabs>
        <w:tab w:val="left" w:pos="1440"/>
        <w:tab w:val="right" w:pos="9960"/>
      </w:tabs>
      <w:spacing w:before="60" w:after="0" w:line="240" w:lineRule="auto"/>
      <w:ind w:left="1440" w:hanging="840"/>
    </w:pPr>
    <w:rPr>
      <w:rFonts w:ascii="Marianne Light" w:eastAsia="Times New Roman" w:hAnsi="Marianne Light" w:cs="Times New Roman"/>
      <w:color w:val="7F7F7F" w:themeColor="text1" w:themeTint="80"/>
      <w:sz w:val="20"/>
      <w:szCs w:val="24"/>
      <w:lang w:eastAsia="fr-FR"/>
    </w:rPr>
  </w:style>
  <w:style w:type="paragraph" w:styleId="TM4">
    <w:name w:val="toc 4"/>
    <w:next w:val="Normal"/>
    <w:uiPriority w:val="39"/>
    <w:rsid w:val="00EE4512"/>
    <w:pPr>
      <w:tabs>
        <w:tab w:val="right" w:pos="9960"/>
      </w:tabs>
      <w:spacing w:after="120" w:line="240" w:lineRule="auto"/>
      <w:ind w:left="840"/>
    </w:pPr>
    <w:rPr>
      <w:rFonts w:ascii="Marianne Light" w:eastAsia="Times New Roman" w:hAnsi="Marianne Light" w:cs="Times New Roman"/>
      <w:sz w:val="18"/>
      <w:szCs w:val="24"/>
      <w:lang w:eastAsia="fr-FR"/>
    </w:rPr>
  </w:style>
  <w:style w:type="paragraph" w:styleId="Index1">
    <w:name w:val="index 1"/>
    <w:semiHidden/>
    <w:rsid w:val="00183B4A"/>
    <w:pPr>
      <w:spacing w:before="60" w:after="0" w:line="240" w:lineRule="auto"/>
      <w:ind w:left="284" w:hanging="284"/>
    </w:pPr>
    <w:rPr>
      <w:rFonts w:ascii="Arial" w:eastAsia="Times New Roman" w:hAnsi="Arial" w:cs="Times New Roman"/>
      <w:b/>
      <w:sz w:val="18"/>
      <w:szCs w:val="20"/>
      <w:lang w:eastAsia="fr-FR"/>
    </w:rPr>
  </w:style>
  <w:style w:type="paragraph" w:styleId="Index2">
    <w:name w:val="index 2"/>
    <w:basedOn w:val="Index1"/>
    <w:semiHidden/>
    <w:rsid w:val="00183B4A"/>
    <w:pPr>
      <w:spacing w:before="0"/>
      <w:ind w:left="568"/>
    </w:pPr>
    <w:rPr>
      <w:b w:val="0"/>
    </w:rPr>
  </w:style>
  <w:style w:type="character" w:styleId="Appelnotedebasdep">
    <w:name w:val="footnote reference"/>
    <w:basedOn w:val="Policepardfaut"/>
    <w:semiHidden/>
    <w:rsid w:val="00183B4A"/>
    <w:rPr>
      <w:rFonts w:ascii="Garamond" w:hAnsi="Garamond"/>
      <w:sz w:val="24"/>
      <w:vertAlign w:val="superscript"/>
    </w:rPr>
  </w:style>
  <w:style w:type="paragraph" w:styleId="Notedebasdepage">
    <w:name w:val="footnote text"/>
    <w:link w:val="NotedebasdepageCar"/>
    <w:semiHidden/>
    <w:rsid w:val="00427ED4"/>
    <w:pPr>
      <w:spacing w:after="0" w:line="240" w:lineRule="auto"/>
    </w:pPr>
    <w:rPr>
      <w:rFonts w:ascii="Marianne" w:eastAsia="Times New Roman" w:hAnsi="Marianne" w:cs="Times New Roman"/>
      <w:sz w:val="16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semiHidden/>
    <w:rsid w:val="00427ED4"/>
    <w:rPr>
      <w:rFonts w:ascii="Marianne" w:eastAsia="Times New Roman" w:hAnsi="Marianne" w:cs="Times New Roman"/>
      <w:sz w:val="16"/>
      <w:szCs w:val="20"/>
      <w:lang w:eastAsia="fr-FR"/>
    </w:rPr>
  </w:style>
  <w:style w:type="paragraph" w:styleId="Lgende">
    <w:name w:val="caption"/>
    <w:next w:val="Normal"/>
    <w:qFormat/>
    <w:rsid w:val="00183B4A"/>
    <w:pPr>
      <w:spacing w:before="40" w:after="240" w:line="240" w:lineRule="auto"/>
      <w:ind w:left="1361"/>
    </w:pPr>
    <w:rPr>
      <w:rFonts w:eastAsia="Times New Roman" w:cs="Times New Roman"/>
      <w:i/>
      <w:sz w:val="24"/>
      <w:szCs w:val="20"/>
      <w:lang w:eastAsia="fr-FR"/>
    </w:rPr>
  </w:style>
  <w:style w:type="paragraph" w:styleId="Index3">
    <w:name w:val="index 3"/>
    <w:basedOn w:val="Index2"/>
    <w:next w:val="Normal"/>
    <w:autoRedefine/>
    <w:semiHidden/>
    <w:rsid w:val="00183B4A"/>
    <w:pPr>
      <w:ind w:left="851"/>
    </w:pPr>
    <w:rPr>
      <w:i/>
    </w:rPr>
  </w:style>
  <w:style w:type="paragraph" w:styleId="Explorateurdedocuments">
    <w:name w:val="Document Map"/>
    <w:basedOn w:val="Normal"/>
    <w:link w:val="ExplorateurdedocumentsCar"/>
    <w:semiHidden/>
    <w:rsid w:val="00183B4A"/>
    <w:pPr>
      <w:shd w:val="clear" w:color="auto" w:fill="000080"/>
    </w:pPr>
    <w:rPr>
      <w:rFonts w:ascii="Tahoma" w:hAnsi="Tahoma" w:cs="Tahoma"/>
    </w:rPr>
  </w:style>
  <w:style w:type="character" w:customStyle="1" w:styleId="ExplorateurdedocumentsCar">
    <w:name w:val="Explorateur de documents Car"/>
    <w:basedOn w:val="Policepardfaut"/>
    <w:link w:val="Explorateurdedocuments"/>
    <w:semiHidden/>
    <w:rsid w:val="00183B4A"/>
    <w:rPr>
      <w:rFonts w:ascii="Tahoma" w:eastAsia="Times New Roman" w:hAnsi="Tahoma" w:cs="Tahoma"/>
      <w:sz w:val="20"/>
      <w:szCs w:val="20"/>
      <w:shd w:val="clear" w:color="auto" w:fill="000080"/>
      <w:lang w:eastAsia="fr-FR"/>
    </w:rPr>
  </w:style>
  <w:style w:type="paragraph" w:styleId="TM5">
    <w:name w:val="toc 5"/>
    <w:basedOn w:val="Normal"/>
    <w:next w:val="Normal"/>
    <w:autoRedefine/>
    <w:uiPriority w:val="39"/>
    <w:rsid w:val="00EE4512"/>
    <w:pPr>
      <w:spacing w:before="0"/>
      <w:ind w:left="600"/>
      <w:jc w:val="left"/>
    </w:pPr>
    <w:rPr>
      <w:rFonts w:ascii="Marianne Light" w:hAnsi="Marianne Light"/>
    </w:rPr>
  </w:style>
  <w:style w:type="paragraph" w:styleId="TM6">
    <w:name w:val="toc 6"/>
    <w:basedOn w:val="Normal"/>
    <w:next w:val="Normal"/>
    <w:autoRedefine/>
    <w:uiPriority w:val="39"/>
    <w:rsid w:val="00183B4A"/>
    <w:pPr>
      <w:spacing w:before="0"/>
      <w:ind w:left="800"/>
      <w:jc w:val="left"/>
    </w:pPr>
    <w:rPr>
      <w:rFonts w:ascii="Times New Roman" w:hAnsi="Times New Roman"/>
    </w:rPr>
  </w:style>
  <w:style w:type="paragraph" w:styleId="TM7">
    <w:name w:val="toc 7"/>
    <w:basedOn w:val="Normal"/>
    <w:next w:val="Normal"/>
    <w:autoRedefine/>
    <w:uiPriority w:val="39"/>
    <w:rsid w:val="00183B4A"/>
    <w:pPr>
      <w:spacing w:before="0"/>
      <w:ind w:left="1000"/>
      <w:jc w:val="left"/>
    </w:pPr>
    <w:rPr>
      <w:rFonts w:ascii="Times New Roman" w:hAnsi="Times New Roman"/>
    </w:rPr>
  </w:style>
  <w:style w:type="paragraph" w:styleId="TM8">
    <w:name w:val="toc 8"/>
    <w:basedOn w:val="Normal"/>
    <w:next w:val="Normal"/>
    <w:autoRedefine/>
    <w:uiPriority w:val="39"/>
    <w:rsid w:val="00183B4A"/>
    <w:pPr>
      <w:spacing w:before="0"/>
      <w:ind w:left="1200"/>
      <w:jc w:val="left"/>
    </w:pPr>
    <w:rPr>
      <w:rFonts w:ascii="Times New Roman" w:hAnsi="Times New Roman"/>
    </w:rPr>
  </w:style>
  <w:style w:type="paragraph" w:styleId="TM9">
    <w:name w:val="toc 9"/>
    <w:basedOn w:val="Normal"/>
    <w:next w:val="Normal"/>
    <w:autoRedefine/>
    <w:uiPriority w:val="39"/>
    <w:rsid w:val="00183B4A"/>
    <w:pPr>
      <w:spacing w:before="0"/>
      <w:ind w:left="1400"/>
      <w:jc w:val="left"/>
    </w:pPr>
    <w:rPr>
      <w:rFonts w:ascii="Times New Roman" w:hAnsi="Times New Roman"/>
    </w:rPr>
  </w:style>
  <w:style w:type="paragraph" w:styleId="Listepuces">
    <w:name w:val="List Bullet"/>
    <w:aliases w:val="Liste à puces 1"/>
    <w:basedOn w:val="Normal"/>
    <w:link w:val="ListepucesCar"/>
    <w:rsid w:val="00183B4A"/>
    <w:pPr>
      <w:keepLines/>
      <w:numPr>
        <w:numId w:val="1"/>
      </w:numPr>
      <w:tabs>
        <w:tab w:val="left" w:pos="907"/>
      </w:tabs>
      <w:spacing w:line="240" w:lineRule="auto"/>
    </w:pPr>
  </w:style>
  <w:style w:type="character" w:customStyle="1" w:styleId="ListepucesCar">
    <w:name w:val="Liste à puces Car"/>
    <w:aliases w:val="Liste à puces 1 Car"/>
    <w:basedOn w:val="Policepardfaut"/>
    <w:link w:val="Listepuces"/>
    <w:rsid w:val="00183B4A"/>
    <w:rPr>
      <w:rFonts w:ascii="Marianne" w:eastAsia="Times New Roman" w:hAnsi="Marianne" w:cs="Times New Roman"/>
      <w:sz w:val="20"/>
      <w:szCs w:val="20"/>
      <w:lang w:eastAsia="fr-FR"/>
    </w:rPr>
  </w:style>
  <w:style w:type="paragraph" w:customStyle="1" w:styleId="NormalsansretraitDocs">
    <w:name w:val="Normal sans retrait Docs"/>
    <w:basedOn w:val="Normal"/>
    <w:link w:val="NormalsansretraitDocsCar"/>
    <w:rsid w:val="00183B4A"/>
    <w:pPr>
      <w:ind w:left="0"/>
    </w:pPr>
  </w:style>
  <w:style w:type="character" w:customStyle="1" w:styleId="NormalsansretraitDocsCar">
    <w:name w:val="Normal sans retrait Docs Car"/>
    <w:basedOn w:val="Policepardfaut"/>
    <w:link w:val="NormalsansretraitDocs"/>
    <w:rsid w:val="00183B4A"/>
    <w:rPr>
      <w:rFonts w:ascii="Verdana" w:eastAsia="Times New Roman" w:hAnsi="Verdana" w:cs="Times New Roman"/>
      <w:sz w:val="18"/>
      <w:szCs w:val="20"/>
      <w:lang w:eastAsia="fr-FR"/>
    </w:rPr>
  </w:style>
  <w:style w:type="paragraph" w:styleId="Listepuces2">
    <w:name w:val="List Bullet 2"/>
    <w:rsid w:val="00183B4A"/>
    <w:pPr>
      <w:keepLines/>
      <w:numPr>
        <w:numId w:val="2"/>
      </w:numPr>
      <w:tabs>
        <w:tab w:val="clear" w:pos="1560"/>
        <w:tab w:val="num" w:pos="1320"/>
      </w:tabs>
      <w:spacing w:after="60" w:line="240" w:lineRule="auto"/>
      <w:ind w:left="1320"/>
      <w:jc w:val="both"/>
    </w:pPr>
    <w:rPr>
      <w:rFonts w:ascii="Verdana" w:eastAsia="Times New Roman" w:hAnsi="Verdana" w:cs="Times New Roman"/>
      <w:sz w:val="18"/>
      <w:szCs w:val="20"/>
      <w:lang w:eastAsia="fr-FR"/>
    </w:rPr>
  </w:style>
  <w:style w:type="paragraph" w:styleId="Listepuces3">
    <w:name w:val="List Bullet 3"/>
    <w:rsid w:val="00183B4A"/>
    <w:pPr>
      <w:keepLines/>
      <w:numPr>
        <w:numId w:val="5"/>
      </w:numPr>
      <w:spacing w:after="60" w:line="240" w:lineRule="auto"/>
      <w:ind w:left="1678" w:hanging="357"/>
      <w:jc w:val="both"/>
    </w:pPr>
    <w:rPr>
      <w:rFonts w:ascii="Verdana" w:eastAsia="Times New Roman" w:hAnsi="Verdana" w:cs="Times New Roman"/>
      <w:sz w:val="18"/>
      <w:szCs w:val="18"/>
      <w:lang w:eastAsia="fr-FR"/>
    </w:rPr>
  </w:style>
  <w:style w:type="paragraph" w:customStyle="1" w:styleId="TitredeDossier">
    <w:name w:val="Titre de Dossier"/>
    <w:next w:val="NormalsansretraitDocs"/>
    <w:rsid w:val="00EE4512"/>
    <w:pPr>
      <w:pBdr>
        <w:bottom w:val="single" w:sz="2" w:space="31" w:color="1D4D9A"/>
      </w:pBdr>
      <w:spacing w:before="960" w:after="360" w:line="240" w:lineRule="auto"/>
      <w:ind w:firstLine="11"/>
      <w:jc w:val="right"/>
    </w:pPr>
    <w:rPr>
      <w:rFonts w:ascii="Marianne Light" w:eastAsia="Times New Roman" w:hAnsi="Marianne Light" w:cs="Times New Roman"/>
      <w:color w:val="808080"/>
      <w:spacing w:val="30"/>
      <w:kern w:val="28"/>
      <w:sz w:val="40"/>
      <w:szCs w:val="40"/>
      <w:lang w:eastAsia="fr-FR"/>
    </w:rPr>
  </w:style>
  <w:style w:type="paragraph" w:customStyle="1" w:styleId="En-tteduTableau">
    <w:name w:val="En-tête du Tableau"/>
    <w:basedOn w:val="Titretableau"/>
    <w:rsid w:val="00EE4512"/>
    <w:rPr>
      <w:b w:val="0"/>
    </w:rPr>
  </w:style>
  <w:style w:type="paragraph" w:customStyle="1" w:styleId="ContenudeTableau">
    <w:name w:val="Contenu de Tableau"/>
    <w:basedOn w:val="Normal"/>
    <w:rsid w:val="00EE4512"/>
    <w:pPr>
      <w:spacing w:before="40" w:after="40" w:line="240" w:lineRule="auto"/>
      <w:ind w:left="0"/>
      <w:jc w:val="left"/>
    </w:pPr>
    <w:rPr>
      <w:rFonts w:cs="Arial"/>
      <w:sz w:val="18"/>
      <w:szCs w:val="18"/>
    </w:rPr>
  </w:style>
  <w:style w:type="paragraph" w:customStyle="1" w:styleId="Chapitre">
    <w:name w:val="Chapitre"/>
    <w:basedOn w:val="Normal"/>
    <w:rsid w:val="00183B4A"/>
    <w:pPr>
      <w:keepNext/>
      <w:keepLines/>
      <w:pageBreakBefore/>
      <w:spacing w:before="960" w:after="840"/>
      <w:ind w:left="0"/>
      <w:jc w:val="right"/>
    </w:pPr>
    <w:rPr>
      <w:rFonts w:ascii="Century Gothic" w:hAnsi="Century Gothic"/>
      <w:color w:val="E51519"/>
      <w:sz w:val="44"/>
      <w:szCs w:val="44"/>
    </w:rPr>
  </w:style>
  <w:style w:type="paragraph" w:customStyle="1" w:styleId="Listenumrote">
    <w:name w:val="Liste numérotée"/>
    <w:basedOn w:val="Liste"/>
    <w:rsid w:val="00183B4A"/>
    <w:pPr>
      <w:numPr>
        <w:numId w:val="4"/>
      </w:numPr>
    </w:pPr>
    <w:rPr>
      <w:lang w:val="en-GB"/>
    </w:rPr>
  </w:style>
  <w:style w:type="table" w:customStyle="1" w:styleId="TableausansGrille">
    <w:name w:val="Tableau sans Grille"/>
    <w:basedOn w:val="TableauNormal"/>
    <w:rsid w:val="00183B4A"/>
    <w:pPr>
      <w:spacing w:after="0" w:line="240" w:lineRule="auto"/>
      <w:ind w:left="567"/>
    </w:pPr>
    <w:rPr>
      <w:rFonts w:ascii="Arial" w:eastAsia="Times New Roman" w:hAnsi="Arial" w:cs="Times New Roman"/>
      <w:sz w:val="18"/>
      <w:szCs w:val="32"/>
      <w:lang w:eastAsia="fr-FR"/>
    </w:rPr>
    <w:tblPr>
      <w:tblInd w:w="680" w:type="dxa"/>
      <w:tblBorders>
        <w:top w:val="single" w:sz="4" w:space="0" w:color="auto"/>
        <w:left w:val="single" w:sz="4" w:space="0" w:color="E51519"/>
        <w:bottom w:val="single" w:sz="4" w:space="0" w:color="E51519"/>
        <w:right w:val="single" w:sz="4" w:space="0" w:color="E51519"/>
      </w:tblBorders>
    </w:tblPr>
    <w:tcPr>
      <w:shd w:val="clear" w:color="auto" w:fill="FAFAFA"/>
    </w:tcPr>
    <w:tblStylePr w:type="firstRow">
      <w:rPr>
        <w:rFonts w:ascii="Arial" w:hAnsi="Arial"/>
        <w:b/>
        <w:color w:val="E51519"/>
        <w:sz w:val="18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il"/>
          <w:insideV w:val="nil"/>
          <w:tl2br w:val="nil"/>
          <w:tr2bl w:val="nil"/>
        </w:tcBorders>
        <w:shd w:val="clear" w:color="auto" w:fill="E6E6E6"/>
      </w:tcPr>
    </w:tblStylePr>
  </w:style>
  <w:style w:type="table" w:styleId="Grilledutableau">
    <w:name w:val="Table Grid"/>
    <w:basedOn w:val="TableauNormal"/>
    <w:uiPriority w:val="39"/>
    <w:rsid w:val="00183B4A"/>
    <w:pPr>
      <w:spacing w:before="60" w:after="0" w:line="300" w:lineRule="exact"/>
      <w:ind w:left="560"/>
      <w:jc w:val="both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avecGrille">
    <w:name w:val="Tableau avec Grille"/>
    <w:basedOn w:val="TableausansGrille"/>
    <w:rsid w:val="00183B4A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C0C0C0"/>
        <w:insideV w:val="single" w:sz="4" w:space="0" w:color="C0C0C0"/>
      </w:tblBorders>
    </w:tblPr>
    <w:tblStylePr w:type="firstRow">
      <w:rPr>
        <w:rFonts w:ascii="Arial" w:hAnsi="Arial"/>
        <w:b/>
        <w:color w:val="E51519"/>
        <w:sz w:val="18"/>
      </w:rPr>
      <w:tblPr/>
      <w:tcPr>
        <w:tcBorders>
          <w:top w:val="single" w:sz="2" w:space="0" w:color="auto"/>
          <w:left w:val="single" w:sz="2" w:space="0" w:color="auto"/>
          <w:bottom w:val="single" w:sz="4" w:space="0" w:color="auto"/>
          <w:right w:val="single" w:sz="2" w:space="0" w:color="auto"/>
          <w:insideH w:val="single" w:sz="2" w:space="0" w:color="auto"/>
          <w:insideV w:val="nil"/>
          <w:tl2br w:val="nil"/>
          <w:tr2bl w:val="nil"/>
        </w:tcBorders>
        <w:shd w:val="clear" w:color="auto" w:fill="E6E6E6"/>
      </w:tcPr>
    </w:tblStylePr>
  </w:style>
  <w:style w:type="character" w:styleId="Lienhypertexte">
    <w:name w:val="Hyperlink"/>
    <w:basedOn w:val="Policepardfaut"/>
    <w:uiPriority w:val="99"/>
    <w:rsid w:val="00183B4A"/>
    <w:rPr>
      <w:noProof/>
      <w:color w:val="0000FF"/>
      <w:u w:val="single"/>
    </w:rPr>
  </w:style>
  <w:style w:type="paragraph" w:customStyle="1" w:styleId="En-ttedroit">
    <w:name w:val="En-tête droit"/>
    <w:basedOn w:val="Normal"/>
    <w:link w:val="En-ttedroitCar"/>
    <w:rsid w:val="00183B4A"/>
    <w:pPr>
      <w:pBdr>
        <w:bottom w:val="single" w:sz="2" w:space="0" w:color="999999"/>
      </w:pBdr>
      <w:tabs>
        <w:tab w:val="right" w:pos="9960"/>
      </w:tabs>
      <w:spacing w:before="0" w:line="240" w:lineRule="auto"/>
      <w:ind w:left="0"/>
    </w:pPr>
    <w:rPr>
      <w:rFonts w:ascii="Century Gothic" w:hAnsi="Century Gothic"/>
      <w:color w:val="808080"/>
      <w:sz w:val="16"/>
      <w:szCs w:val="16"/>
    </w:rPr>
  </w:style>
  <w:style w:type="paragraph" w:customStyle="1" w:styleId="StylepourPieddepage">
    <w:name w:val="Style pour Pied de page"/>
    <w:basedOn w:val="Normal"/>
    <w:rsid w:val="00183B4A"/>
    <w:rPr>
      <w:color w:val="808080"/>
      <w:sz w:val="12"/>
      <w:szCs w:val="12"/>
    </w:rPr>
  </w:style>
  <w:style w:type="paragraph" w:customStyle="1" w:styleId="Normalsansretrait">
    <w:name w:val="Normal sans retrait"/>
    <w:basedOn w:val="Normal"/>
    <w:link w:val="NormalsansretraitCar"/>
    <w:rsid w:val="00EE4512"/>
    <w:pPr>
      <w:spacing w:before="0" w:line="240" w:lineRule="auto"/>
      <w:ind w:left="0"/>
      <w:jc w:val="left"/>
    </w:pPr>
    <w:rPr>
      <w:rFonts w:cs="Calibri"/>
    </w:rPr>
  </w:style>
  <w:style w:type="character" w:customStyle="1" w:styleId="NormalsansretraitCar">
    <w:name w:val="Normal sans retrait Car"/>
    <w:basedOn w:val="Policepardfaut"/>
    <w:link w:val="Normalsansretrait"/>
    <w:rsid w:val="00EE4512"/>
    <w:rPr>
      <w:rFonts w:ascii="Marianne" w:eastAsia="Times New Roman" w:hAnsi="Marianne" w:cs="Calibri"/>
      <w:sz w:val="20"/>
      <w:szCs w:val="20"/>
      <w:lang w:eastAsia="fr-FR"/>
    </w:rPr>
  </w:style>
  <w:style w:type="paragraph" w:customStyle="1" w:styleId="Titredudocument">
    <w:name w:val="Titre du document"/>
    <w:basedOn w:val="Normalsansretrait"/>
    <w:rsid w:val="00183B4A"/>
    <w:pPr>
      <w:spacing w:before="2552"/>
      <w:ind w:right="1219"/>
      <w:jc w:val="right"/>
    </w:pPr>
    <w:rPr>
      <w:rFonts w:ascii="Century Gothic" w:hAnsi="Century Gothic"/>
      <w:color w:val="808080"/>
      <w:sz w:val="60"/>
      <w:szCs w:val="60"/>
    </w:rPr>
  </w:style>
  <w:style w:type="paragraph" w:customStyle="1" w:styleId="ConfidentielpourPremirepage">
    <w:name w:val="Confidentiel pour Première page"/>
    <w:basedOn w:val="Normalsansretrait"/>
    <w:rsid w:val="00183B4A"/>
    <w:pPr>
      <w:keepNext/>
      <w:keepLines/>
      <w:spacing w:before="120"/>
      <w:ind w:left="40" w:right="-104"/>
      <w:jc w:val="right"/>
    </w:pPr>
    <w:rPr>
      <w:rFonts w:ascii="Century Gothic" w:hAnsi="Century Gothic"/>
      <w:caps/>
      <w:color w:val="E51519"/>
      <w:spacing w:val="22"/>
    </w:rPr>
  </w:style>
  <w:style w:type="paragraph" w:customStyle="1" w:styleId="PremirepageClient">
    <w:name w:val="Première page Client"/>
    <w:basedOn w:val="Normalsansretrait"/>
    <w:rsid w:val="00183B4A"/>
    <w:pPr>
      <w:keepNext/>
      <w:keepLines/>
      <w:ind w:left="-124" w:right="16"/>
    </w:pPr>
    <w:rPr>
      <w:rFonts w:ascii="Century Gothic" w:hAnsi="Century Gothic"/>
      <w:b/>
      <w:sz w:val="22"/>
      <w:szCs w:val="22"/>
    </w:rPr>
  </w:style>
  <w:style w:type="paragraph" w:customStyle="1" w:styleId="PremirepageduProjet">
    <w:name w:val="Première page du Projet"/>
    <w:basedOn w:val="Normalsansretrait"/>
    <w:rsid w:val="00EE4512"/>
    <w:pPr>
      <w:keepNext/>
      <w:keepLines/>
      <w:ind w:left="-124" w:right="16"/>
    </w:pPr>
    <w:rPr>
      <w:rFonts w:ascii="Marianne Light" w:hAnsi="Marianne Light"/>
      <w:color w:val="808080"/>
      <w:sz w:val="28"/>
      <w:szCs w:val="22"/>
    </w:rPr>
  </w:style>
  <w:style w:type="paragraph" w:customStyle="1" w:styleId="TitredePremirepage">
    <w:name w:val="Titre de Première page"/>
    <w:basedOn w:val="Normalsansretrait"/>
    <w:rsid w:val="00EE4512"/>
    <w:pPr>
      <w:keepNext/>
      <w:keepLines/>
      <w:ind w:left="-124"/>
    </w:pPr>
    <w:rPr>
      <w:rFonts w:ascii="Marianne Light" w:hAnsi="Marianne Light"/>
      <w:color w:val="1D4D9A"/>
      <w:sz w:val="48"/>
      <w:szCs w:val="28"/>
    </w:rPr>
  </w:style>
  <w:style w:type="paragraph" w:customStyle="1" w:styleId="Info">
    <w:name w:val="Info"/>
    <w:basedOn w:val="Normalsansretrait"/>
    <w:rsid w:val="00EE4512"/>
    <w:pPr>
      <w:keepNext/>
      <w:keepLines/>
      <w:spacing w:before="120"/>
      <w:ind w:left="130" w:right="-104"/>
      <w:jc w:val="right"/>
    </w:pPr>
    <w:rPr>
      <w:rFonts w:ascii="Marianne Light" w:hAnsi="Marianne Light"/>
      <w:color w:val="808080"/>
      <w:szCs w:val="18"/>
    </w:rPr>
  </w:style>
  <w:style w:type="paragraph" w:customStyle="1" w:styleId="TitredelHistorique">
    <w:name w:val="Titre de l'Historique"/>
    <w:basedOn w:val="Normal"/>
    <w:rsid w:val="00EE4512"/>
    <w:pPr>
      <w:jc w:val="right"/>
    </w:pPr>
    <w:rPr>
      <w:rFonts w:ascii="Marianne Light" w:hAnsi="Marianne Light"/>
      <w:color w:val="808080"/>
      <w:sz w:val="40"/>
      <w:szCs w:val="40"/>
    </w:rPr>
  </w:style>
  <w:style w:type="paragraph" w:customStyle="1" w:styleId="Avant-propos">
    <w:name w:val="Avant-propos"/>
    <w:next w:val="Normalsansretrait"/>
    <w:rsid w:val="00183B4A"/>
    <w:pPr>
      <w:pageBreakBefore/>
      <w:pBdr>
        <w:bottom w:val="single" w:sz="2" w:space="31" w:color="999999"/>
      </w:pBdr>
      <w:spacing w:before="960" w:after="360" w:line="240" w:lineRule="auto"/>
      <w:ind w:firstLine="12"/>
      <w:jc w:val="right"/>
    </w:pPr>
    <w:rPr>
      <w:rFonts w:ascii="Century Gothic" w:eastAsia="Times New Roman" w:hAnsi="Century Gothic" w:cs="Times New Roman"/>
      <w:color w:val="808080"/>
      <w:spacing w:val="30"/>
      <w:kern w:val="28"/>
      <w:sz w:val="40"/>
      <w:szCs w:val="40"/>
      <w:lang w:eastAsia="fr-FR"/>
    </w:rPr>
  </w:style>
  <w:style w:type="paragraph" w:customStyle="1" w:styleId="En-ttegauche">
    <w:name w:val="En-tête gauche"/>
    <w:basedOn w:val="Normal"/>
    <w:link w:val="En-ttegaucheCar"/>
    <w:rsid w:val="00183B4A"/>
    <w:pPr>
      <w:pBdr>
        <w:bottom w:val="single" w:sz="2" w:space="0" w:color="999999"/>
      </w:pBdr>
      <w:tabs>
        <w:tab w:val="right" w:pos="9960"/>
      </w:tabs>
      <w:spacing w:before="0" w:line="240" w:lineRule="auto"/>
      <w:ind w:left="0"/>
    </w:pPr>
    <w:rPr>
      <w:rFonts w:ascii="Century Gothic" w:hAnsi="Century Gothic"/>
      <w:color w:val="808080"/>
      <w:sz w:val="16"/>
      <w:szCs w:val="16"/>
    </w:rPr>
  </w:style>
  <w:style w:type="paragraph" w:customStyle="1" w:styleId="ConfidentielpourEn-tte">
    <w:name w:val="Confidentiel pour En-tête"/>
    <w:basedOn w:val="Normal"/>
    <w:link w:val="ConfidentielpourEn-tteCar"/>
    <w:rsid w:val="00183B4A"/>
    <w:pPr>
      <w:pBdr>
        <w:bottom w:val="single" w:sz="2" w:space="0" w:color="999999"/>
      </w:pBdr>
      <w:tabs>
        <w:tab w:val="right" w:pos="9960"/>
      </w:tabs>
      <w:spacing w:before="0" w:line="240" w:lineRule="auto"/>
      <w:ind w:left="0"/>
    </w:pPr>
    <w:rPr>
      <w:rFonts w:ascii="Century Gothic" w:hAnsi="Century Gothic"/>
      <w:caps/>
      <w:color w:val="E51519"/>
      <w:spacing w:val="22"/>
      <w:sz w:val="16"/>
      <w:szCs w:val="16"/>
    </w:rPr>
  </w:style>
  <w:style w:type="paragraph" w:styleId="En-tte">
    <w:name w:val="header"/>
    <w:basedOn w:val="Normal"/>
    <w:link w:val="En-tteCar"/>
    <w:uiPriority w:val="99"/>
    <w:rsid w:val="00EE4512"/>
    <w:pPr>
      <w:tabs>
        <w:tab w:val="center" w:pos="4536"/>
        <w:tab w:val="right" w:pos="9072"/>
      </w:tabs>
      <w:spacing w:before="0"/>
      <w:ind w:left="0"/>
      <w:jc w:val="right"/>
    </w:pPr>
    <w:rPr>
      <w:rFonts w:cstheme="minorHAnsi"/>
      <w:color w:val="7F7F7F" w:themeColor="text1" w:themeTint="80"/>
      <w:sz w:val="18"/>
    </w:rPr>
  </w:style>
  <w:style w:type="character" w:customStyle="1" w:styleId="En-tteCar">
    <w:name w:val="En-tête Car"/>
    <w:basedOn w:val="Policepardfaut"/>
    <w:link w:val="En-tte"/>
    <w:uiPriority w:val="99"/>
    <w:rsid w:val="00EE4512"/>
    <w:rPr>
      <w:rFonts w:ascii="Marianne" w:eastAsia="Times New Roman" w:hAnsi="Marianne" w:cstheme="minorHAnsi"/>
      <w:color w:val="7F7F7F" w:themeColor="text1" w:themeTint="80"/>
      <w:sz w:val="18"/>
      <w:szCs w:val="20"/>
      <w:lang w:eastAsia="fr-FR"/>
    </w:rPr>
  </w:style>
  <w:style w:type="paragraph" w:customStyle="1" w:styleId="NumrotationduPieddepage">
    <w:name w:val="Numérotation du Pied de page"/>
    <w:basedOn w:val="Normal"/>
    <w:rsid w:val="00183B4A"/>
    <w:pPr>
      <w:spacing w:before="0"/>
      <w:ind w:left="561"/>
      <w:jc w:val="center"/>
    </w:pPr>
    <w:rPr>
      <w:color w:val="808080"/>
      <w:szCs w:val="18"/>
    </w:rPr>
  </w:style>
  <w:style w:type="paragraph" w:styleId="Pieddepage">
    <w:name w:val="footer"/>
    <w:basedOn w:val="Normal"/>
    <w:link w:val="PieddepageCar"/>
    <w:uiPriority w:val="99"/>
    <w:rsid w:val="00EE4512"/>
    <w:pPr>
      <w:tabs>
        <w:tab w:val="center" w:pos="4536"/>
        <w:tab w:val="right" w:pos="9072"/>
      </w:tabs>
      <w:ind w:left="0"/>
      <w:jc w:val="center"/>
    </w:pPr>
    <w:rPr>
      <w:rFonts w:cstheme="minorHAnsi"/>
      <w:color w:val="7F7F7F" w:themeColor="text1" w:themeTint="80"/>
      <w:sz w:val="18"/>
    </w:rPr>
  </w:style>
  <w:style w:type="character" w:customStyle="1" w:styleId="PieddepageCar">
    <w:name w:val="Pied de page Car"/>
    <w:basedOn w:val="Policepardfaut"/>
    <w:link w:val="Pieddepage"/>
    <w:uiPriority w:val="99"/>
    <w:rsid w:val="00EE4512"/>
    <w:rPr>
      <w:rFonts w:ascii="Marianne" w:eastAsia="Times New Roman" w:hAnsi="Marianne" w:cstheme="minorHAnsi"/>
      <w:color w:val="7F7F7F" w:themeColor="text1" w:themeTint="80"/>
      <w:sz w:val="18"/>
      <w:szCs w:val="20"/>
      <w:lang w:eastAsia="fr-FR"/>
    </w:rPr>
  </w:style>
  <w:style w:type="paragraph" w:customStyle="1" w:styleId="TextedeTableau">
    <w:name w:val="Texte de Tableau"/>
    <w:basedOn w:val="Normal"/>
    <w:rsid w:val="00183B4A"/>
    <w:pPr>
      <w:spacing w:after="60" w:line="240" w:lineRule="auto"/>
      <w:ind w:left="119"/>
    </w:pPr>
    <w:rPr>
      <w:rFonts w:ascii="Arial" w:hAnsi="Arial"/>
    </w:rPr>
  </w:style>
  <w:style w:type="paragraph" w:customStyle="1" w:styleId="TexteduTableaudelHistorique">
    <w:name w:val="Texte du Tableau de l'Historique"/>
    <w:basedOn w:val="Normal"/>
    <w:rsid w:val="00EE310B"/>
    <w:pPr>
      <w:spacing w:after="60" w:line="240" w:lineRule="auto"/>
      <w:ind w:left="0"/>
    </w:pPr>
    <w:rPr>
      <w:color w:val="999999"/>
    </w:rPr>
  </w:style>
  <w:style w:type="paragraph" w:customStyle="1" w:styleId="TexteduTitredudocument">
    <w:name w:val="Texte du Titre du document"/>
    <w:basedOn w:val="Normal"/>
    <w:link w:val="TexteduTitredudocumentCar"/>
    <w:rsid w:val="00183B4A"/>
    <w:pPr>
      <w:spacing w:before="2552" w:line="240" w:lineRule="auto"/>
      <w:ind w:left="0" w:right="1219"/>
      <w:jc w:val="right"/>
    </w:pPr>
    <w:rPr>
      <w:rFonts w:ascii="Century Gothic" w:hAnsi="Century Gothic"/>
      <w:color w:val="808080"/>
      <w:sz w:val="60"/>
      <w:szCs w:val="60"/>
    </w:rPr>
  </w:style>
  <w:style w:type="paragraph" w:customStyle="1" w:styleId="PremireLettreduTitredudocument">
    <w:name w:val="Première Lettre du Titre du document"/>
    <w:basedOn w:val="TexteduTitredudocument"/>
    <w:link w:val="PremireLettreduTitredudocumentCar"/>
    <w:rsid w:val="00183B4A"/>
    <w:rPr>
      <w:color w:val="E51519"/>
    </w:rPr>
  </w:style>
  <w:style w:type="character" w:customStyle="1" w:styleId="TexteduTitredudocumentCar">
    <w:name w:val="Texte du Titre du document Car"/>
    <w:basedOn w:val="NormalsansretraitCar"/>
    <w:link w:val="TexteduTitredudocument"/>
    <w:rsid w:val="00183B4A"/>
    <w:rPr>
      <w:rFonts w:ascii="Century Gothic" w:eastAsia="Times New Roman" w:hAnsi="Century Gothic" w:cs="Times New Roman"/>
      <w:color w:val="808080"/>
      <w:sz w:val="60"/>
      <w:szCs w:val="60"/>
      <w:lang w:eastAsia="fr-FR"/>
    </w:rPr>
  </w:style>
  <w:style w:type="character" w:customStyle="1" w:styleId="PremireLettreduTitredudocumentCar">
    <w:name w:val="Première Lettre du Titre du document Car"/>
    <w:basedOn w:val="TexteduTitredudocumentCar"/>
    <w:link w:val="PremireLettreduTitredudocument"/>
    <w:rsid w:val="00183B4A"/>
    <w:rPr>
      <w:rFonts w:ascii="Century Gothic" w:eastAsia="Times New Roman" w:hAnsi="Century Gothic" w:cs="Times New Roman"/>
      <w:color w:val="E51519"/>
      <w:sz w:val="60"/>
      <w:szCs w:val="60"/>
      <w:lang w:eastAsia="fr-FR"/>
    </w:rPr>
  </w:style>
  <w:style w:type="paragraph" w:customStyle="1" w:styleId="TitredesChampsdePremirepage">
    <w:name w:val="Titre des Champs de Première page"/>
    <w:basedOn w:val="Normalsansretrait"/>
    <w:rsid w:val="00183B4A"/>
    <w:pPr>
      <w:pBdr>
        <w:bottom w:val="single" w:sz="4" w:space="3" w:color="C0C0C0"/>
      </w:pBdr>
      <w:ind w:left="60"/>
    </w:pPr>
    <w:rPr>
      <w:rFonts w:ascii="Century Gothic" w:hAnsi="Century Gothic"/>
      <w:color w:val="E51519"/>
    </w:rPr>
  </w:style>
  <w:style w:type="paragraph" w:customStyle="1" w:styleId="ChampdePremirepage">
    <w:name w:val="Champ de Première page"/>
    <w:basedOn w:val="Normalsansretrait"/>
    <w:rsid w:val="00183B4A"/>
    <w:pPr>
      <w:keepNext/>
      <w:keepLines/>
      <w:ind w:left="132"/>
    </w:pPr>
    <w:rPr>
      <w:rFonts w:ascii="Century Gothic" w:hAnsi="Century Gothic"/>
      <w:szCs w:val="18"/>
    </w:rPr>
  </w:style>
  <w:style w:type="paragraph" w:customStyle="1" w:styleId="ChampObjetdePremirepage">
    <w:name w:val="Champ Objet de Première page"/>
    <w:basedOn w:val="Normalsansretrait"/>
    <w:rsid w:val="00183B4A"/>
    <w:pPr>
      <w:keepNext/>
      <w:keepLines/>
      <w:ind w:left="132"/>
    </w:pPr>
    <w:rPr>
      <w:rFonts w:ascii="Century Gothic" w:hAnsi="Century Gothic"/>
      <w:b/>
      <w:szCs w:val="18"/>
    </w:rPr>
  </w:style>
  <w:style w:type="paragraph" w:customStyle="1" w:styleId="PieddepagepourpagePaysage">
    <w:name w:val="Pied de page pour page Paysage"/>
    <w:basedOn w:val="StylepourPieddepage"/>
    <w:rsid w:val="00183B4A"/>
    <w:pPr>
      <w:spacing w:before="200"/>
      <w:ind w:left="561"/>
    </w:pPr>
  </w:style>
  <w:style w:type="character" w:customStyle="1" w:styleId="En-ttegaucheCar">
    <w:name w:val="En-tête gauche Car"/>
    <w:basedOn w:val="Policepardfaut"/>
    <w:link w:val="En-ttegauche"/>
    <w:rsid w:val="00183B4A"/>
    <w:rPr>
      <w:rFonts w:ascii="Century Gothic" w:eastAsia="Times New Roman" w:hAnsi="Century Gothic" w:cs="Times New Roman"/>
      <w:color w:val="808080"/>
      <w:sz w:val="16"/>
      <w:szCs w:val="16"/>
      <w:lang w:eastAsia="fr-FR"/>
    </w:rPr>
  </w:style>
  <w:style w:type="character" w:customStyle="1" w:styleId="ConfidentielpourEn-tteCar">
    <w:name w:val="Confidentiel pour En-tête Car"/>
    <w:basedOn w:val="Policepardfaut"/>
    <w:link w:val="ConfidentielpourEn-tte"/>
    <w:rsid w:val="00183B4A"/>
    <w:rPr>
      <w:rFonts w:ascii="Century Gothic" w:eastAsia="Times New Roman" w:hAnsi="Century Gothic" w:cs="Times New Roman"/>
      <w:caps/>
      <w:color w:val="E51519"/>
      <w:spacing w:val="22"/>
      <w:sz w:val="16"/>
      <w:szCs w:val="16"/>
      <w:lang w:eastAsia="fr-FR"/>
    </w:rPr>
  </w:style>
  <w:style w:type="paragraph" w:customStyle="1" w:styleId="En-ttedroitdepagePaysage">
    <w:name w:val="En-tête droit de page Paysage"/>
    <w:basedOn w:val="Normal"/>
    <w:link w:val="En-ttedroitdepagePaysageCar"/>
    <w:rsid w:val="00183B4A"/>
    <w:pPr>
      <w:pBdr>
        <w:bottom w:val="single" w:sz="2" w:space="1" w:color="999999"/>
      </w:pBdr>
      <w:tabs>
        <w:tab w:val="right" w:pos="14878"/>
      </w:tabs>
      <w:spacing w:before="0" w:line="240" w:lineRule="auto"/>
      <w:ind w:left="0"/>
    </w:pPr>
    <w:rPr>
      <w:rFonts w:ascii="Century Gothic" w:hAnsi="Century Gothic"/>
      <w:color w:val="808080"/>
      <w:sz w:val="16"/>
      <w:szCs w:val="16"/>
    </w:rPr>
  </w:style>
  <w:style w:type="character" w:customStyle="1" w:styleId="En-ttedroitdepagePaysageCar">
    <w:name w:val="En-tête droit de page Paysage Car"/>
    <w:basedOn w:val="Policepardfaut"/>
    <w:link w:val="En-ttedroitdepagePaysage"/>
    <w:rsid w:val="00183B4A"/>
    <w:rPr>
      <w:rFonts w:ascii="Century Gothic" w:eastAsia="Times New Roman" w:hAnsi="Century Gothic" w:cs="Times New Roman"/>
      <w:color w:val="808080"/>
      <w:sz w:val="16"/>
      <w:szCs w:val="16"/>
      <w:lang w:eastAsia="fr-FR"/>
    </w:rPr>
  </w:style>
  <w:style w:type="paragraph" w:customStyle="1" w:styleId="PieddepagepourDocumentenPaysage">
    <w:name w:val="Pied de page pour Document en Paysage"/>
    <w:basedOn w:val="Normal"/>
    <w:rsid w:val="00183B4A"/>
    <w:pPr>
      <w:spacing w:before="0" w:line="180" w:lineRule="exact"/>
      <w:ind w:left="0"/>
    </w:pPr>
    <w:rPr>
      <w:color w:val="808080"/>
      <w:sz w:val="12"/>
      <w:szCs w:val="12"/>
    </w:rPr>
  </w:style>
  <w:style w:type="table" w:customStyle="1" w:styleId="Tableaudesdestinataires">
    <w:name w:val="Tableau des destinataires"/>
    <w:basedOn w:val="TableauNormal"/>
    <w:rsid w:val="00183B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227" w:type="dxa"/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</w:tblBorders>
    </w:tblPr>
    <w:tcPr>
      <w:shd w:val="clear" w:color="auto" w:fill="F3F3F3"/>
    </w:tcPr>
  </w:style>
  <w:style w:type="paragraph" w:customStyle="1" w:styleId="Objetimport">
    <w:name w:val="Objet importé"/>
    <w:basedOn w:val="Normal"/>
    <w:next w:val="Normal"/>
    <w:rsid w:val="00183B4A"/>
    <w:pPr>
      <w:spacing w:line="240" w:lineRule="auto"/>
      <w:ind w:left="561"/>
    </w:pPr>
    <w:rPr>
      <w:noProof/>
    </w:rPr>
  </w:style>
  <w:style w:type="paragraph" w:customStyle="1" w:styleId="Mentionlgale">
    <w:name w:val="Mention légale"/>
    <w:basedOn w:val="Normal"/>
    <w:rsid w:val="00183B4A"/>
    <w:pPr>
      <w:spacing w:before="0" w:line="160" w:lineRule="exact"/>
      <w:ind w:left="0"/>
      <w:jc w:val="left"/>
    </w:pPr>
    <w:rPr>
      <w:rFonts w:ascii="Century Gothic" w:hAnsi="Century Gothic" w:cs="Arial"/>
      <w:snapToGrid w:val="0"/>
      <w:color w:val="808080"/>
      <w:sz w:val="12"/>
      <w:szCs w:val="12"/>
    </w:rPr>
  </w:style>
  <w:style w:type="paragraph" w:customStyle="1" w:styleId="ConfidentielpourLettre">
    <w:name w:val="Confidentiel pour Lettre"/>
    <w:basedOn w:val="Normal"/>
    <w:rsid w:val="00183B4A"/>
    <w:pPr>
      <w:jc w:val="right"/>
    </w:pPr>
    <w:rPr>
      <w:rFonts w:ascii="Century Gothic" w:hAnsi="Century Gothic" w:cs="Arial"/>
      <w:b/>
      <w:i/>
      <w:caps/>
      <w:color w:val="E51519"/>
      <w:spacing w:val="22"/>
    </w:rPr>
  </w:style>
  <w:style w:type="paragraph" w:customStyle="1" w:styleId="SocitdelaLettre">
    <w:name w:val="Société de la Lettre"/>
    <w:basedOn w:val="Normal"/>
    <w:rsid w:val="00183B4A"/>
    <w:pPr>
      <w:spacing w:line="240" w:lineRule="auto"/>
      <w:ind w:left="-215" w:right="-289" w:firstLine="102"/>
    </w:pPr>
    <w:rPr>
      <w:rFonts w:ascii="Century Gothic" w:hAnsi="Century Gothic" w:cs="Arial"/>
      <w:color w:val="808080"/>
      <w:spacing w:val="86"/>
      <w:sz w:val="14"/>
      <w:szCs w:val="14"/>
    </w:rPr>
  </w:style>
  <w:style w:type="paragraph" w:customStyle="1" w:styleId="AdressedeDestinatairepourLettre">
    <w:name w:val="Adresse de Destinataire pour Lettre"/>
    <w:basedOn w:val="Normal"/>
    <w:rsid w:val="00183B4A"/>
    <w:pPr>
      <w:spacing w:before="0" w:line="240" w:lineRule="auto"/>
      <w:ind w:left="0"/>
    </w:pPr>
    <w:rPr>
      <w:rFonts w:ascii="Century Gothic" w:hAnsi="Century Gothic"/>
    </w:rPr>
  </w:style>
  <w:style w:type="paragraph" w:customStyle="1" w:styleId="DatedeLettre">
    <w:name w:val="Date de Lettre"/>
    <w:basedOn w:val="Normal"/>
    <w:rsid w:val="00183B4A"/>
    <w:pPr>
      <w:ind w:left="0"/>
    </w:pPr>
    <w:rPr>
      <w:rFonts w:ascii="Century Gothic" w:hAnsi="Century Gothic"/>
    </w:rPr>
  </w:style>
  <w:style w:type="paragraph" w:customStyle="1" w:styleId="Listepucespourtableau">
    <w:name w:val="Liste à puces pour tableau"/>
    <w:basedOn w:val="Listepuces"/>
    <w:rsid w:val="00183B4A"/>
    <w:pPr>
      <w:tabs>
        <w:tab w:val="clear" w:pos="907"/>
        <w:tab w:val="left" w:pos="360"/>
      </w:tabs>
      <w:ind w:left="397" w:hanging="357"/>
    </w:pPr>
    <w:rPr>
      <w:szCs w:val="32"/>
    </w:rPr>
  </w:style>
  <w:style w:type="paragraph" w:customStyle="1" w:styleId="En-tteGrasdeLettre">
    <w:name w:val="En-tête Gras de Lettre"/>
    <w:basedOn w:val="Normal"/>
    <w:link w:val="En-tteGrasdeLettreCar"/>
    <w:rsid w:val="00183B4A"/>
    <w:pPr>
      <w:spacing w:before="0" w:line="360" w:lineRule="auto"/>
      <w:ind w:left="0"/>
    </w:pPr>
    <w:rPr>
      <w:rFonts w:ascii="Century Gothic" w:hAnsi="Century Gothic"/>
      <w:b/>
    </w:rPr>
  </w:style>
  <w:style w:type="character" w:customStyle="1" w:styleId="En-tteGrasdeLettreCar">
    <w:name w:val="En-tête Gras de Lettre Car"/>
    <w:basedOn w:val="Policepardfaut"/>
    <w:link w:val="En-tteGrasdeLettre"/>
    <w:rsid w:val="00183B4A"/>
    <w:rPr>
      <w:rFonts w:ascii="Century Gothic" w:eastAsia="Times New Roman" w:hAnsi="Century Gothic" w:cs="Times New Roman"/>
      <w:b/>
      <w:sz w:val="20"/>
      <w:szCs w:val="20"/>
      <w:lang w:eastAsia="fr-FR"/>
    </w:rPr>
  </w:style>
  <w:style w:type="paragraph" w:customStyle="1" w:styleId="En-tteNormaldeLettre">
    <w:name w:val="En-tête Normal de Lettre"/>
    <w:basedOn w:val="Normal"/>
    <w:link w:val="En-tteNormaldeLettreCar"/>
    <w:rsid w:val="00183B4A"/>
    <w:pPr>
      <w:spacing w:before="0" w:line="360" w:lineRule="auto"/>
      <w:ind w:left="0"/>
    </w:pPr>
    <w:rPr>
      <w:rFonts w:ascii="Century Gothic" w:hAnsi="Century Gothic"/>
    </w:rPr>
  </w:style>
  <w:style w:type="character" w:customStyle="1" w:styleId="En-tteNormaldeLettreCar">
    <w:name w:val="En-tête Normal de Lettre Car"/>
    <w:basedOn w:val="Policepardfaut"/>
    <w:link w:val="En-tteNormaldeLettre"/>
    <w:rsid w:val="00183B4A"/>
    <w:rPr>
      <w:rFonts w:ascii="Century Gothic" w:eastAsia="Times New Roman" w:hAnsi="Century Gothic" w:cs="Times New Roman"/>
      <w:sz w:val="20"/>
      <w:szCs w:val="20"/>
      <w:lang w:eastAsia="fr-FR"/>
    </w:rPr>
  </w:style>
  <w:style w:type="paragraph" w:customStyle="1" w:styleId="PJCopiePSpourLettre">
    <w:name w:val="PJ Copie PS pour Lettre"/>
    <w:basedOn w:val="Normal"/>
    <w:rsid w:val="00183B4A"/>
    <w:pPr>
      <w:spacing w:line="360" w:lineRule="auto"/>
      <w:ind w:left="0"/>
    </w:pPr>
    <w:rPr>
      <w:rFonts w:ascii="Century Gothic" w:hAnsi="Century Gothic"/>
      <w:szCs w:val="18"/>
    </w:rPr>
  </w:style>
  <w:style w:type="paragraph" w:customStyle="1" w:styleId="SignatairedelaLettre">
    <w:name w:val="Signataire de la Lettre"/>
    <w:basedOn w:val="Normal"/>
    <w:rsid w:val="00183B4A"/>
    <w:pPr>
      <w:spacing w:line="360" w:lineRule="auto"/>
      <w:ind w:left="-108"/>
    </w:pPr>
    <w:rPr>
      <w:rFonts w:ascii="Century Gothic" w:hAnsi="Century Gothic"/>
    </w:rPr>
  </w:style>
  <w:style w:type="paragraph" w:customStyle="1" w:styleId="TitreduSignatairedelaLettre">
    <w:name w:val="Titre du Signataire de la Lettre"/>
    <w:basedOn w:val="Normal"/>
    <w:rsid w:val="00183B4A"/>
    <w:pPr>
      <w:spacing w:line="360" w:lineRule="auto"/>
      <w:ind w:left="-108"/>
    </w:pPr>
    <w:rPr>
      <w:rFonts w:ascii="Century Gothic" w:hAnsi="Century Gothic"/>
      <w:szCs w:val="18"/>
    </w:rPr>
  </w:style>
  <w:style w:type="paragraph" w:styleId="Retraitcorpsdetexte">
    <w:name w:val="Body Text Indent"/>
    <w:basedOn w:val="Normal"/>
    <w:link w:val="RetraitcorpsdetexteCar"/>
    <w:rsid w:val="00183B4A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183B4A"/>
    <w:rPr>
      <w:rFonts w:ascii="Verdana" w:eastAsia="Times New Roman" w:hAnsi="Verdana" w:cs="Times New Roman"/>
      <w:sz w:val="18"/>
      <w:szCs w:val="20"/>
      <w:lang w:eastAsia="fr-FR"/>
    </w:rPr>
  </w:style>
  <w:style w:type="paragraph" w:customStyle="1" w:styleId="FaxdeSocitpourLettre">
    <w:name w:val="Fax de Société pour Lettre"/>
    <w:basedOn w:val="Normal"/>
    <w:rsid w:val="00183B4A"/>
    <w:pPr>
      <w:spacing w:line="240" w:lineRule="auto"/>
      <w:ind w:left="-215" w:right="-289" w:firstLine="102"/>
      <w:jc w:val="distribute"/>
    </w:pPr>
    <w:rPr>
      <w:rFonts w:ascii="Century Gothic" w:hAnsi="Century Gothic" w:cs="Arial"/>
      <w:color w:val="808080"/>
      <w:sz w:val="14"/>
      <w:szCs w:val="14"/>
    </w:rPr>
  </w:style>
  <w:style w:type="paragraph" w:customStyle="1" w:styleId="FaxNormaldeLettre">
    <w:name w:val="Fax Normal de Lettre"/>
    <w:basedOn w:val="Retraitcorpsdetexte"/>
    <w:rsid w:val="00183B4A"/>
    <w:pPr>
      <w:suppressAutoHyphens/>
      <w:spacing w:before="240" w:line="240" w:lineRule="auto"/>
      <w:ind w:left="539"/>
    </w:pPr>
    <w:rPr>
      <w:rFonts w:ascii="Century Gothic" w:hAnsi="Century Gothic"/>
      <w:szCs w:val="18"/>
    </w:rPr>
  </w:style>
  <w:style w:type="paragraph" w:customStyle="1" w:styleId="AdresseSopraduFaxpourLettre">
    <w:name w:val="Adresse Sopra du Fax pour Lettre"/>
    <w:basedOn w:val="Normal"/>
    <w:rsid w:val="00183B4A"/>
    <w:pPr>
      <w:spacing w:before="0" w:line="240" w:lineRule="auto"/>
      <w:ind w:left="-108"/>
    </w:pPr>
    <w:rPr>
      <w:rFonts w:ascii="Century Gothic" w:hAnsi="Century Gothic"/>
      <w:color w:val="808080"/>
      <w:sz w:val="14"/>
      <w:szCs w:val="14"/>
    </w:rPr>
  </w:style>
  <w:style w:type="paragraph" w:customStyle="1" w:styleId="AdressedeDestinationpourLettre">
    <w:name w:val="Adresse de Destination pour Lettre"/>
    <w:basedOn w:val="Normal"/>
    <w:rsid w:val="00183B4A"/>
    <w:pPr>
      <w:spacing w:before="0" w:line="240" w:lineRule="auto"/>
      <w:ind w:left="0"/>
    </w:pPr>
    <w:rPr>
      <w:rFonts w:ascii="Century Gothic" w:hAnsi="Century Gothic"/>
    </w:rPr>
  </w:style>
  <w:style w:type="paragraph" w:customStyle="1" w:styleId="DateFax">
    <w:name w:val="Date Fax"/>
    <w:basedOn w:val="Normal"/>
    <w:rsid w:val="00183B4A"/>
    <w:pPr>
      <w:spacing w:before="0" w:line="360" w:lineRule="auto"/>
      <w:ind w:left="0"/>
      <w:jc w:val="right"/>
    </w:pPr>
    <w:rPr>
      <w:rFonts w:ascii="Century Gothic" w:hAnsi="Century Gothic"/>
    </w:rPr>
  </w:style>
  <w:style w:type="paragraph" w:customStyle="1" w:styleId="TitreFax">
    <w:name w:val="Titre Fax"/>
    <w:basedOn w:val="Normal"/>
    <w:rsid w:val="00183B4A"/>
    <w:pPr>
      <w:spacing w:after="10"/>
      <w:ind w:left="-48"/>
    </w:pPr>
    <w:rPr>
      <w:rFonts w:ascii="Century Gothic" w:hAnsi="Century Gothic" w:cs="Arial"/>
      <w:b/>
      <w:spacing w:val="20"/>
    </w:rPr>
  </w:style>
  <w:style w:type="paragraph" w:customStyle="1" w:styleId="En-tteFax">
    <w:name w:val="En-tête Fax"/>
    <w:basedOn w:val="Normal"/>
    <w:rsid w:val="00183B4A"/>
    <w:pPr>
      <w:ind w:left="-48"/>
      <w:jc w:val="left"/>
    </w:pPr>
    <w:rPr>
      <w:rFonts w:ascii="Century Gothic" w:hAnsi="Century Gothic" w:cs="Arial"/>
      <w:szCs w:val="18"/>
    </w:rPr>
  </w:style>
  <w:style w:type="paragraph" w:customStyle="1" w:styleId="Listenumrotepourtableau">
    <w:name w:val="Liste numérotée pour tableau"/>
    <w:basedOn w:val="Liste"/>
    <w:rsid w:val="00183B4A"/>
    <w:pPr>
      <w:numPr>
        <w:numId w:val="6"/>
      </w:numPr>
    </w:pPr>
    <w:rPr>
      <w:szCs w:val="32"/>
    </w:rPr>
  </w:style>
  <w:style w:type="paragraph" w:customStyle="1" w:styleId="StyleTM3">
    <w:name w:val="Style TM 3"/>
    <w:basedOn w:val="TM3"/>
    <w:rsid w:val="00183B4A"/>
    <w:pPr>
      <w:ind w:left="600"/>
    </w:pPr>
    <w:rPr>
      <w:szCs w:val="20"/>
    </w:rPr>
  </w:style>
  <w:style w:type="paragraph" w:customStyle="1" w:styleId="StyleTM2Gauche0cmSuspendu106cm">
    <w:name w:val="Style TM 2 + Gauche :  0 cm Suspendu : 106 cm"/>
    <w:basedOn w:val="TM2"/>
    <w:autoRedefine/>
    <w:rsid w:val="00183B4A"/>
    <w:rPr>
      <w:szCs w:val="20"/>
    </w:rPr>
  </w:style>
  <w:style w:type="paragraph" w:customStyle="1" w:styleId="Titre2sansnumro">
    <w:name w:val="Titre 2 sans numéro"/>
    <w:basedOn w:val="Normal"/>
    <w:rsid w:val="00EE4512"/>
    <w:pPr>
      <w:ind w:left="0"/>
    </w:pPr>
    <w:rPr>
      <w:rFonts w:ascii="Marianne Light" w:hAnsi="Marianne Light"/>
      <w:b/>
      <w:sz w:val="24"/>
      <w:szCs w:val="24"/>
    </w:rPr>
  </w:style>
  <w:style w:type="paragraph" w:customStyle="1" w:styleId="StyleCenturyGothic12ptGrasGaucheGauche0cmAvant">
    <w:name w:val="Style Century Gothic 12 pt Gras Gauche Gauche :  0 cm Avant : ..."/>
    <w:basedOn w:val="Normal"/>
    <w:next w:val="Normal"/>
    <w:rsid w:val="00183B4A"/>
    <w:pPr>
      <w:spacing w:before="480" w:after="120" w:line="240" w:lineRule="auto"/>
      <w:ind w:left="0"/>
      <w:jc w:val="left"/>
    </w:pPr>
    <w:rPr>
      <w:rFonts w:ascii="Century Gothic" w:hAnsi="Century Gothic"/>
      <w:b/>
      <w:bCs/>
      <w:kern w:val="28"/>
      <w:sz w:val="24"/>
    </w:rPr>
  </w:style>
  <w:style w:type="paragraph" w:styleId="Liste">
    <w:name w:val="List"/>
    <w:basedOn w:val="Normal"/>
    <w:rsid w:val="00183B4A"/>
    <w:pPr>
      <w:ind w:left="283" w:hanging="283"/>
    </w:pPr>
  </w:style>
  <w:style w:type="character" w:customStyle="1" w:styleId="En-ttedroitCar">
    <w:name w:val="En-tête droit Car"/>
    <w:basedOn w:val="Policepardfaut"/>
    <w:link w:val="En-ttedroit"/>
    <w:rsid w:val="00183B4A"/>
    <w:rPr>
      <w:rFonts w:ascii="Century Gothic" w:eastAsia="Times New Roman" w:hAnsi="Century Gothic" w:cs="Times New Roman"/>
      <w:color w:val="808080"/>
      <w:sz w:val="16"/>
      <w:szCs w:val="16"/>
      <w:lang w:eastAsia="fr-FR"/>
    </w:rPr>
  </w:style>
  <w:style w:type="paragraph" w:styleId="Textedebulles">
    <w:name w:val="Balloon Text"/>
    <w:basedOn w:val="Normal"/>
    <w:link w:val="TextedebullesCar"/>
    <w:rsid w:val="00183B4A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183B4A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Tableau">
    <w:name w:val="Tableau"/>
    <w:rsid w:val="00183B4A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uc-text">
    <w:name w:val="uc-text"/>
    <w:basedOn w:val="Normal"/>
    <w:rsid w:val="00183B4A"/>
    <w:pPr>
      <w:spacing w:before="0" w:line="240" w:lineRule="auto"/>
      <w:ind w:left="0"/>
      <w:jc w:val="left"/>
    </w:pPr>
  </w:style>
  <w:style w:type="paragraph" w:customStyle="1" w:styleId="uc1">
    <w:name w:val="uc1"/>
    <w:basedOn w:val="Normal"/>
    <w:rsid w:val="00183B4A"/>
    <w:pPr>
      <w:numPr>
        <w:numId w:val="7"/>
      </w:numPr>
      <w:spacing w:before="0" w:line="240" w:lineRule="auto"/>
      <w:jc w:val="left"/>
    </w:pPr>
    <w:rPr>
      <w:rFonts w:ascii="Arial" w:hAnsi="Arial"/>
      <w:b/>
      <w:lang w:eastAsia="en-US"/>
    </w:rPr>
  </w:style>
  <w:style w:type="paragraph" w:customStyle="1" w:styleId="uc2">
    <w:name w:val="uc2"/>
    <w:basedOn w:val="uc1"/>
    <w:rsid w:val="00183B4A"/>
    <w:pPr>
      <w:numPr>
        <w:ilvl w:val="1"/>
      </w:numPr>
    </w:pPr>
    <w:rPr>
      <w:b w:val="0"/>
      <w:szCs w:val="18"/>
    </w:rPr>
  </w:style>
  <w:style w:type="paragraph" w:customStyle="1" w:styleId="uc3">
    <w:name w:val="uc3"/>
    <w:basedOn w:val="uc2"/>
    <w:rsid w:val="00183B4A"/>
    <w:pPr>
      <w:numPr>
        <w:ilvl w:val="2"/>
      </w:numPr>
    </w:pPr>
  </w:style>
  <w:style w:type="paragraph" w:customStyle="1" w:styleId="uc4">
    <w:name w:val="uc4"/>
    <w:basedOn w:val="uc3"/>
    <w:rsid w:val="00183B4A"/>
    <w:pPr>
      <w:numPr>
        <w:ilvl w:val="3"/>
      </w:numPr>
    </w:pPr>
  </w:style>
  <w:style w:type="paragraph" w:customStyle="1" w:styleId="TableauCellule">
    <w:name w:val="TableauCellule"/>
    <w:basedOn w:val="Normal"/>
    <w:link w:val="TableauCelluleCar"/>
    <w:rsid w:val="00183B4A"/>
    <w:pPr>
      <w:spacing w:before="20" w:after="20" w:line="240" w:lineRule="auto"/>
      <w:ind w:left="-6" w:right="6"/>
      <w:jc w:val="left"/>
    </w:pPr>
    <w:rPr>
      <w:rFonts w:ascii="Arial Narrow" w:hAnsi="Arial Narrow"/>
    </w:rPr>
  </w:style>
  <w:style w:type="character" w:customStyle="1" w:styleId="TableauCelluleCar">
    <w:name w:val="TableauCellule Car"/>
    <w:basedOn w:val="Policepardfaut"/>
    <w:link w:val="TableauCellule"/>
    <w:rsid w:val="00183B4A"/>
    <w:rPr>
      <w:rFonts w:ascii="Arial Narrow" w:eastAsia="Times New Roman" w:hAnsi="Arial Narrow" w:cs="Times New Roman"/>
      <w:sz w:val="18"/>
      <w:szCs w:val="20"/>
      <w:lang w:eastAsia="fr-FR"/>
    </w:rPr>
  </w:style>
  <w:style w:type="character" w:styleId="Marquedecommentaire">
    <w:name w:val="annotation reference"/>
    <w:basedOn w:val="Policepardfaut"/>
    <w:uiPriority w:val="99"/>
    <w:rsid w:val="00183B4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rsid w:val="00183B4A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rsid w:val="00183B4A"/>
    <w:rPr>
      <w:rFonts w:ascii="Verdana" w:eastAsia="Times New Roman" w:hAnsi="Verdana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rsid w:val="00183B4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183B4A"/>
    <w:rPr>
      <w:rFonts w:ascii="Verdana" w:eastAsia="Times New Roman" w:hAnsi="Verdana" w:cs="Times New Roman"/>
      <w:b/>
      <w:bCs/>
      <w:sz w:val="20"/>
      <w:szCs w:val="20"/>
      <w:lang w:eastAsia="fr-FR"/>
    </w:rPr>
  </w:style>
  <w:style w:type="paragraph" w:customStyle="1" w:styleId="uc-title-step">
    <w:name w:val="uc-title-step"/>
    <w:basedOn w:val="Normal"/>
    <w:rsid w:val="00183B4A"/>
    <w:pPr>
      <w:spacing w:before="0" w:line="240" w:lineRule="auto"/>
      <w:ind w:left="0"/>
      <w:jc w:val="left"/>
    </w:pPr>
    <w:rPr>
      <w:rFonts w:ascii="Arial" w:hAnsi="Arial"/>
      <w:b/>
    </w:rPr>
  </w:style>
  <w:style w:type="paragraph" w:customStyle="1" w:styleId="Tableaupuce">
    <w:name w:val="Tableau puce"/>
    <w:basedOn w:val="TableauCellule"/>
    <w:qFormat/>
    <w:rsid w:val="00183B4A"/>
    <w:pPr>
      <w:numPr>
        <w:numId w:val="9"/>
      </w:numPr>
      <w:tabs>
        <w:tab w:val="num" w:pos="360"/>
      </w:tabs>
      <w:spacing w:before="120" w:after="120"/>
      <w:ind w:left="226" w:hanging="113"/>
    </w:pPr>
  </w:style>
  <w:style w:type="paragraph" w:customStyle="1" w:styleId="Listepucesniv2">
    <w:name w:val="Liste à puces niv2"/>
    <w:basedOn w:val="uc-text"/>
    <w:qFormat/>
    <w:rsid w:val="00183B4A"/>
    <w:pPr>
      <w:numPr>
        <w:numId w:val="8"/>
      </w:numPr>
      <w:spacing w:before="60" w:after="60"/>
      <w:ind w:left="714" w:hanging="357"/>
    </w:pPr>
  </w:style>
  <w:style w:type="character" w:styleId="lev">
    <w:name w:val="Strong"/>
    <w:basedOn w:val="Policepardfaut"/>
    <w:uiPriority w:val="22"/>
    <w:qFormat/>
    <w:rsid w:val="00183B4A"/>
    <w:rPr>
      <w:b/>
      <w:bCs/>
    </w:rPr>
  </w:style>
  <w:style w:type="character" w:styleId="Accentuation">
    <w:name w:val="Emphasis"/>
    <w:basedOn w:val="Policepardfaut"/>
    <w:qFormat/>
    <w:rsid w:val="00183B4A"/>
    <w:rPr>
      <w:i/>
      <w:iCs/>
    </w:rPr>
  </w:style>
  <w:style w:type="paragraph" w:customStyle="1" w:styleId="TitretableauCU">
    <w:name w:val="Titre tableau CU"/>
    <w:basedOn w:val="Normal"/>
    <w:qFormat/>
    <w:rsid w:val="00183B4A"/>
    <w:pPr>
      <w:jc w:val="center"/>
    </w:pPr>
    <w:rPr>
      <w:rFonts w:ascii="Arial" w:hAnsi="Arial" w:cs="Arial"/>
      <w:b/>
      <w:i/>
      <w:sz w:val="32"/>
      <w:szCs w:val="32"/>
    </w:rPr>
  </w:style>
  <w:style w:type="paragraph" w:customStyle="1" w:styleId="Titretableauflot">
    <w:name w:val="Titre tableau flot"/>
    <w:basedOn w:val="Normal"/>
    <w:qFormat/>
    <w:rsid w:val="00183B4A"/>
    <w:pPr>
      <w:jc w:val="center"/>
    </w:pPr>
    <w:rPr>
      <w:rFonts w:ascii="Arial" w:hAnsi="Arial" w:cs="Arial"/>
      <w:b/>
    </w:rPr>
  </w:style>
  <w:style w:type="paragraph" w:customStyle="1" w:styleId="Objetimport-aligngauche">
    <w:name w:val="Objet importé - aligné gauche"/>
    <w:basedOn w:val="Objetimport"/>
    <w:qFormat/>
    <w:rsid w:val="00183B4A"/>
    <w:pPr>
      <w:ind w:left="0"/>
    </w:pPr>
  </w:style>
  <w:style w:type="paragraph" w:customStyle="1" w:styleId="Objetimport-centr">
    <w:name w:val="Objet importé - centré"/>
    <w:basedOn w:val="Objetimport"/>
    <w:qFormat/>
    <w:rsid w:val="00183B4A"/>
    <w:pPr>
      <w:ind w:left="0"/>
      <w:jc w:val="center"/>
    </w:pPr>
  </w:style>
  <w:style w:type="paragraph" w:customStyle="1" w:styleId="SQLI-TabContenu">
    <w:name w:val="SQLI-TabContenu"/>
    <w:basedOn w:val="Normal"/>
    <w:rsid w:val="00183B4A"/>
    <w:pPr>
      <w:keepNext/>
      <w:widowControl w:val="0"/>
      <w:adjustRightInd w:val="0"/>
      <w:spacing w:after="60" w:line="360" w:lineRule="atLeast"/>
      <w:ind w:left="0"/>
      <w:textAlignment w:val="baseline"/>
    </w:pPr>
    <w:rPr>
      <w:rFonts w:ascii="Arial" w:hAnsi="Arial"/>
      <w:snapToGrid w:val="0"/>
    </w:rPr>
  </w:style>
  <w:style w:type="paragraph" w:styleId="Sansinterligne">
    <w:name w:val="No Spacing"/>
    <w:uiPriority w:val="1"/>
    <w:qFormat/>
    <w:rsid w:val="00183B4A"/>
    <w:pPr>
      <w:keepLines/>
      <w:widowControl w:val="0"/>
      <w:adjustRightInd w:val="0"/>
      <w:spacing w:after="0" w:line="360" w:lineRule="atLeast"/>
      <w:jc w:val="both"/>
      <w:textAlignment w:val="baseline"/>
    </w:pPr>
    <w:rPr>
      <w:rFonts w:ascii="Microsoft Sans Serif" w:eastAsia="Times New Roman" w:hAnsi="Microsoft Sans Serif" w:cs="Times New Roman"/>
      <w:sz w:val="20"/>
      <w:szCs w:val="20"/>
      <w:lang w:eastAsia="fr-FR"/>
    </w:rPr>
  </w:style>
  <w:style w:type="paragraph" w:customStyle="1" w:styleId="Titreparagraphe">
    <w:name w:val="Titre paragraphe"/>
    <w:basedOn w:val="Normal"/>
    <w:next w:val="Normal"/>
    <w:qFormat/>
    <w:rsid w:val="00183B4A"/>
    <w:pPr>
      <w:spacing w:before="240" w:line="240" w:lineRule="auto"/>
      <w:ind w:left="561"/>
    </w:pPr>
    <w:rPr>
      <w:i/>
      <w:u w:val="single"/>
    </w:rPr>
  </w:style>
  <w:style w:type="paragraph" w:styleId="Rvision">
    <w:name w:val="Revision"/>
    <w:hidden/>
    <w:uiPriority w:val="99"/>
    <w:semiHidden/>
    <w:rsid w:val="00CE7B9D"/>
    <w:pPr>
      <w:spacing w:after="0" w:line="240" w:lineRule="auto"/>
    </w:pPr>
    <w:rPr>
      <w:rFonts w:ascii="Verdana" w:eastAsia="Times New Roman" w:hAnsi="Verdana" w:cs="Times New Roman"/>
      <w:sz w:val="18"/>
      <w:szCs w:val="20"/>
      <w:lang w:eastAsia="fr-FR"/>
    </w:rPr>
  </w:style>
  <w:style w:type="character" w:styleId="Textedelespacerserv">
    <w:name w:val="Placeholder Text"/>
    <w:basedOn w:val="Policepardfaut"/>
    <w:uiPriority w:val="99"/>
    <w:semiHidden/>
    <w:rsid w:val="001F0609"/>
    <w:rPr>
      <w:color w:val="808080"/>
    </w:rPr>
  </w:style>
  <w:style w:type="paragraph" w:styleId="Paragraphedeliste">
    <w:name w:val="List Paragraph"/>
    <w:basedOn w:val="Normal"/>
    <w:uiPriority w:val="34"/>
    <w:qFormat/>
    <w:rsid w:val="00062F6E"/>
    <w:pPr>
      <w:numPr>
        <w:numId w:val="43"/>
      </w:numPr>
      <w:contextualSpacing/>
    </w:pPr>
  </w:style>
  <w:style w:type="table" w:styleId="TableauGrille4-Accentuation1">
    <w:name w:val="Grid Table 4 Accent 1"/>
    <w:basedOn w:val="TableauNormal"/>
    <w:uiPriority w:val="49"/>
    <w:rsid w:val="0034275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styleTabAquaSISEbleu">
    <w:name w:val="styleTabAquaSISEbleu"/>
    <w:basedOn w:val="TableauNormal"/>
    <w:uiPriority w:val="99"/>
    <w:rsid w:val="00342756"/>
    <w:pPr>
      <w:spacing w:after="0" w:line="240" w:lineRule="auto"/>
    </w:pPr>
    <w:rPr>
      <w:sz w:val="18"/>
    </w:rPr>
    <w:tblPr>
      <w:tblBorders>
        <w:top w:val="single" w:sz="4" w:space="0" w:color="1D4D9A"/>
        <w:left w:val="single" w:sz="4" w:space="0" w:color="1D4D9A"/>
        <w:bottom w:val="single" w:sz="4" w:space="0" w:color="1D4D9A"/>
        <w:right w:val="single" w:sz="4" w:space="0" w:color="1D4D9A"/>
        <w:insideH w:val="single" w:sz="4" w:space="0" w:color="1D4D9A"/>
        <w:insideV w:val="single" w:sz="4" w:space="0" w:color="1D4D9A"/>
      </w:tblBorders>
    </w:tblPr>
    <w:tcPr>
      <w:shd w:val="clear" w:color="auto" w:fill="auto"/>
    </w:tcPr>
    <w:tblStylePr w:type="firstRow">
      <w:rPr>
        <w:rFonts w:asciiTheme="minorHAnsi" w:hAnsiTheme="minorHAnsi"/>
        <w:b/>
        <w:color w:val="1D4D9A"/>
        <w:sz w:val="18"/>
      </w:rPr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431ECC"/>
    <w:pPr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  <w:sz w:val="24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465C0"/>
    <w:rPr>
      <w:color w:val="800080" w:themeColor="followedHyperlink"/>
      <w:u w:val="single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FA781E"/>
    <w:pPr>
      <w:spacing w:before="0" w:line="240" w:lineRule="auto"/>
    </w:pPr>
  </w:style>
  <w:style w:type="character" w:customStyle="1" w:styleId="NotedefinCar">
    <w:name w:val="Note de fin Car"/>
    <w:basedOn w:val="Policepardfaut"/>
    <w:link w:val="Notedefin"/>
    <w:uiPriority w:val="99"/>
    <w:semiHidden/>
    <w:rsid w:val="00FA781E"/>
    <w:rPr>
      <w:rFonts w:eastAsia="Times New Roman" w:cs="Times New Roman"/>
      <w:sz w:val="20"/>
      <w:szCs w:val="20"/>
      <w:lang w:eastAsia="fr-FR"/>
    </w:rPr>
  </w:style>
  <w:style w:type="character" w:styleId="Appeldenotedefin">
    <w:name w:val="endnote reference"/>
    <w:basedOn w:val="Policepardfaut"/>
    <w:uiPriority w:val="99"/>
    <w:semiHidden/>
    <w:unhideWhenUsed/>
    <w:rsid w:val="00FA781E"/>
    <w:rPr>
      <w:vertAlign w:val="superscript"/>
    </w:rPr>
  </w:style>
  <w:style w:type="table" w:customStyle="1" w:styleId="TableauGrille4-Accentuation11">
    <w:name w:val="Tableau Grille 4 - Accentuation 11"/>
    <w:basedOn w:val="TableauNormal"/>
    <w:uiPriority w:val="49"/>
    <w:rsid w:val="00FB03E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C0B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left="0"/>
      <w:jc w:val="left"/>
    </w:pPr>
    <w:rPr>
      <w:rFonts w:ascii="Courier New" w:hAnsi="Courier New" w:cs="Courier New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C0BF6"/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Titretableau">
    <w:name w:val="Titre tableau"/>
    <w:basedOn w:val="Normal"/>
    <w:qFormat/>
    <w:rsid w:val="00EE4512"/>
    <w:pPr>
      <w:spacing w:before="0" w:line="240" w:lineRule="auto"/>
      <w:ind w:left="0"/>
    </w:pPr>
    <w:rPr>
      <w:b/>
      <w:color w:val="1D4D9A"/>
      <w:sz w:val="18"/>
    </w:rPr>
  </w:style>
  <w:style w:type="paragraph" w:customStyle="1" w:styleId="Contenutableau">
    <w:name w:val="Contenu tableau"/>
    <w:basedOn w:val="Normal"/>
    <w:qFormat/>
    <w:rsid w:val="00EE4512"/>
    <w:pPr>
      <w:spacing w:before="0" w:line="240" w:lineRule="auto"/>
      <w:ind w:left="0"/>
      <w:jc w:val="left"/>
    </w:pPr>
    <w:rPr>
      <w:sz w:val="18"/>
    </w:rPr>
  </w:style>
  <w:style w:type="character" w:customStyle="1" w:styleId="item-content-anomalie-">
    <w:name w:val="item-content-anomalie-"/>
    <w:basedOn w:val="Policepardfaut"/>
    <w:rsid w:val="00705F32"/>
  </w:style>
  <w:style w:type="character" w:customStyle="1" w:styleId="item-content-prsence-de">
    <w:name w:val="item-content-présence-de"/>
    <w:basedOn w:val="Policepardfaut"/>
    <w:rsid w:val="00705F32"/>
  </w:style>
  <w:style w:type="character" w:customStyle="1" w:styleId="item-content-anomalie-bacterio">
    <w:name w:val="item-content-anomalie-bacterio"/>
    <w:basedOn w:val="Policepardfaut"/>
    <w:rsid w:val="00705F32"/>
  </w:style>
  <w:style w:type="character" w:customStyle="1" w:styleId="item-content-anomalie-spores">
    <w:name w:val="item-content-anomalie-spores"/>
    <w:basedOn w:val="Policepardfaut"/>
    <w:rsid w:val="00705F32"/>
  </w:style>
  <w:style w:type="character" w:customStyle="1" w:styleId="item-content-la-prsence">
    <w:name w:val="item-content-la-présence"/>
    <w:basedOn w:val="Policepardfaut"/>
    <w:rsid w:val="00705F32"/>
  </w:style>
  <w:style w:type="character" w:customStyle="1" w:styleId="item-content-anomalie-chlore">
    <w:name w:val="item-content-anomalie-chlore"/>
    <w:basedOn w:val="Policepardfaut"/>
    <w:rsid w:val="00705F32"/>
  </w:style>
  <w:style w:type="character" w:customStyle="1" w:styleId="item-content-la-concentration">
    <w:name w:val="item-content-la-concentration"/>
    <w:basedOn w:val="Policepardfaut"/>
    <w:rsid w:val="00705F32"/>
  </w:style>
  <w:style w:type="character" w:customStyle="1" w:styleId="item-content-avis-nc">
    <w:name w:val="item-content-avis-nc"/>
    <w:basedOn w:val="Policepardfaut"/>
    <w:rsid w:val="00705F32"/>
  </w:style>
  <w:style w:type="character" w:customStyle="1" w:styleId="item-content-eau-non">
    <w:name w:val="item-content-eau-non"/>
    <w:basedOn w:val="Policepardfaut"/>
    <w:rsid w:val="00705F32"/>
  </w:style>
  <w:style w:type="character" w:customStyle="1" w:styleId="item-content-commentaire-info">
    <w:name w:val="item-content-commentaire-info"/>
    <w:basedOn w:val="Policepardfaut"/>
    <w:rsid w:val="00705F32"/>
  </w:style>
  <w:style w:type="character" w:customStyle="1" w:styleId="item-content-pour-information">
    <w:name w:val="item-content-pour-information."/>
    <w:basedOn w:val="Policepardfaut"/>
    <w:rsid w:val="00705F32"/>
  </w:style>
  <w:style w:type="character" w:customStyle="1" w:styleId="item-content-commentaire-recontrle">
    <w:name w:val="item-content-commentaire-recontrôle"/>
    <w:basedOn w:val="Policepardfaut"/>
    <w:rsid w:val="00705F32"/>
  </w:style>
  <w:style w:type="character" w:customStyle="1" w:styleId="item-content-un-prlvement">
    <w:name w:val="item-content-un-prélèvement"/>
    <w:basedOn w:val="Policepardfaut"/>
    <w:rsid w:val="00705F32"/>
  </w:style>
  <w:style w:type="character" w:customStyle="1" w:styleId="item-content-commentaire-suivi">
    <w:name w:val="item-content-commentaire-suivi"/>
    <w:basedOn w:val="Policepardfaut"/>
    <w:rsid w:val="00705F32"/>
  </w:style>
  <w:style w:type="character" w:customStyle="1" w:styleId="item-content-un-suivi">
    <w:name w:val="item-content-un-suivi"/>
    <w:basedOn w:val="Policepardfaut"/>
    <w:rsid w:val="00705F32"/>
  </w:style>
  <w:style w:type="character" w:customStyle="1" w:styleId="item-content-recommandation-dsinfection">
    <w:name w:val="item-content-recommandation-désinfection"/>
    <w:basedOn w:val="Policepardfaut"/>
    <w:rsid w:val="00705F32"/>
  </w:style>
  <w:style w:type="character" w:customStyle="1" w:styleId="item-content-vrifier-le">
    <w:name w:val="item-content-vérifier-le"/>
    <w:basedOn w:val="Policepardfaut"/>
    <w:rsid w:val="00705F32"/>
  </w:style>
  <w:style w:type="character" w:customStyle="1" w:styleId="item-content-recommandation-dilution">
    <w:name w:val="item-content-recommandation-dilution"/>
    <w:basedOn w:val="Policepardfaut"/>
    <w:rsid w:val="00705F32"/>
  </w:style>
  <w:style w:type="character" w:customStyle="1" w:styleId="item-content-augmenter-le">
    <w:name w:val="item-content-augmenter-le"/>
    <w:basedOn w:val="Policepardfaut"/>
    <w:rsid w:val="00705F32"/>
  </w:style>
  <w:style w:type="character" w:customStyle="1" w:styleId="item-content-recommandation-purges">
    <w:name w:val="item-content-recommandation-purges"/>
    <w:basedOn w:val="Policepardfaut"/>
    <w:rsid w:val="00705F32"/>
  </w:style>
  <w:style w:type="character" w:customStyle="1" w:styleId="item-content-procder-">
    <w:name w:val="item-content-procéder-à"/>
    <w:basedOn w:val="Policepardfaut"/>
    <w:rsid w:val="00705F32"/>
  </w:style>
  <w:style w:type="character" w:customStyle="1" w:styleId="item-content-recommandation-taux">
    <w:name w:val="item-content-recommandation-taux"/>
    <w:basedOn w:val="Policepardfaut"/>
    <w:rsid w:val="00705F32"/>
  </w:style>
  <w:style w:type="character" w:customStyle="1" w:styleId="item-content-augmenter-la">
    <w:name w:val="item-content-augmenter-la"/>
    <w:basedOn w:val="Policepardfaut"/>
    <w:rsid w:val="00705F32"/>
  </w:style>
  <w:style w:type="character" w:customStyle="1" w:styleId="item-content-recommandation-arrt">
    <w:name w:val="item-content-recommandation-arrêt"/>
    <w:basedOn w:val="Policepardfaut"/>
    <w:rsid w:val="00705F32"/>
  </w:style>
  <w:style w:type="character" w:customStyle="1" w:styleId="item-content-arrter-la">
    <w:name w:val="item-content-arrêter-la"/>
    <w:basedOn w:val="Policepardfaut"/>
    <w:rsid w:val="00705F32"/>
  </w:style>
  <w:style w:type="character" w:customStyle="1" w:styleId="Mentionnonrsolue1">
    <w:name w:val="Mention non résolue1"/>
    <w:basedOn w:val="Policepardfaut"/>
    <w:uiPriority w:val="99"/>
    <w:semiHidden/>
    <w:unhideWhenUsed/>
    <w:rsid w:val="00100DA8"/>
    <w:rPr>
      <w:color w:val="605E5C"/>
      <w:shd w:val="clear" w:color="auto" w:fill="E1DFDD"/>
    </w:rPr>
  </w:style>
  <w:style w:type="paragraph" w:customStyle="1" w:styleId="item">
    <w:name w:val="item"/>
    <w:basedOn w:val="Normal"/>
    <w:rsid w:val="00700F8E"/>
    <w:pPr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  <w:sz w:val="24"/>
      <w:szCs w:val="24"/>
    </w:rPr>
  </w:style>
  <w:style w:type="character" w:customStyle="1" w:styleId="ng-star-inserted">
    <w:name w:val="ng-star-inserted"/>
    <w:basedOn w:val="Policepardfaut"/>
    <w:rsid w:val="00831B12"/>
  </w:style>
  <w:style w:type="character" w:customStyle="1" w:styleId="cf01">
    <w:name w:val="cf01"/>
    <w:basedOn w:val="Policepardfaut"/>
    <w:rsid w:val="00070210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070210"/>
    <w:pPr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  <w:sz w:val="24"/>
      <w:szCs w:val="24"/>
    </w:rPr>
  </w:style>
  <w:style w:type="character" w:customStyle="1" w:styleId="fabric-text-color-mark">
    <w:name w:val="fabric-text-color-mark"/>
    <w:basedOn w:val="Policepardfaut"/>
    <w:rsid w:val="006E2D84"/>
  </w:style>
  <w:style w:type="character" w:styleId="Mentionnonrsolue">
    <w:name w:val="Unresolved Mention"/>
    <w:basedOn w:val="Policepardfaut"/>
    <w:uiPriority w:val="99"/>
    <w:semiHidden/>
    <w:unhideWhenUsed/>
    <w:rsid w:val="0037654A"/>
    <w:rPr>
      <w:color w:val="605E5C"/>
      <w:shd w:val="clear" w:color="auto" w:fill="E1DFDD"/>
    </w:rPr>
  </w:style>
  <w:style w:type="character" w:styleId="Mention">
    <w:name w:val="Mention"/>
    <w:basedOn w:val="Policepardfaut"/>
    <w:uiPriority w:val="99"/>
    <w:unhideWhenUsed/>
    <w:rsid w:val="00A77795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6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6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5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3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08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8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4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7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nia.salon\Documents\0005%20-%20MODELES%20DOC\AQG-CM-moduleX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>
  <documentManagement>
    <_dlc_DocId xmlns="4848c219-43f7-4bad-bc92-037485128816">U5Z2WER6FK2Q-1650569583-1554</_dlc_DocId>
    <_dlc_DocIdUrl xmlns="4848c219-43f7-4bad-bc92-037485128816">
      <Url>https://msociauxfr.sharepoint.com/sites/DNUM_Projets/app/aqua/_layouts/15/DocIdRedir.aspx?ID=U5Z2WER6FK2Q-1650569583-1554</Url>
      <Description>U5Z2WER6FK2Q-1650569583-1554</Description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CB248C28594F45A19AAD930CC37F92" ma:contentTypeVersion="9" ma:contentTypeDescription="Crée un document." ma:contentTypeScope="" ma:versionID="425bcc9e01c80de9d0848e0b4c787afd">
  <xsd:schema xmlns:xsd="http://www.w3.org/2001/XMLSchema" xmlns:xs="http://www.w3.org/2001/XMLSchema" xmlns:p="http://schemas.microsoft.com/office/2006/metadata/properties" xmlns:ns2="4848c219-43f7-4bad-bc92-037485128816" xmlns:ns3="b2b85ef3-9632-4808-be99-03806e9564fe" targetNamespace="http://schemas.microsoft.com/office/2006/metadata/properties" ma:root="true" ma:fieldsID="25ebbd66da2c4ad45de4521301431120" ns2:_="" ns3:_="">
    <xsd:import namespace="4848c219-43f7-4bad-bc92-037485128816"/>
    <xsd:import namespace="b2b85ef3-9632-4808-be99-03806e9564f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48c219-43f7-4bad-bc92-037485128816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Valeur d’ID de document" ma:description="Valeur de l’ID de document affecté à cet élément." ma:indexed="true" ma:internalName="_dlc_DocId" ma:readOnly="true">
      <xsd:simpleType>
        <xsd:restriction base="dms:Text"/>
      </xsd:simpleType>
    </xsd:element>
    <xsd:element name="_dlc_DocIdUrl" ma:index="5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b85ef3-9632-4808-be99-03806e9564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ype de contenu"/>
        <xsd:element ref="dc:title" minOccurs="0" maxOccurs="1" ma:index="3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1F78CE-7D43-404A-822E-FB45A8FD8892}">
  <ds:schemaRefs>
    <ds:schemaRef ds:uri="http://schemas.microsoft.com/office/2006/metadata/properties"/>
    <ds:schemaRef ds:uri="4848c219-43f7-4bad-bc92-037485128816"/>
  </ds:schemaRefs>
</ds:datastoreItem>
</file>

<file path=customXml/itemProps3.xml><?xml version="1.0" encoding="utf-8"?>
<ds:datastoreItem xmlns:ds="http://schemas.openxmlformats.org/officeDocument/2006/customXml" ds:itemID="{79F88145-1BBF-4954-AEEB-82D9CE97382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3F124BA-0120-41E4-BD59-06DE12FE21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48c219-43f7-4bad-bc92-037485128816"/>
    <ds:schemaRef ds:uri="b2b85ef3-9632-4808-be99-03806e9564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02FDC0A-C14A-4D29-8BBE-94B2976B49F8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27D97045-0B3D-4F85-B12B-E90F6695DE6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bd1f144-26ac-4410-8fdb-05c7de218e82}" enabled="1" method="Standard" siteId="{8b87af7d-8647-4dc7-8df4-5f69a2011bb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AQG-CM-moduleX.dotx</Template>
  <TotalTime>2</TotalTime>
  <Pages>5</Pages>
  <Words>69</Words>
  <Characters>387</Characters>
  <Application>Microsoft Office Word</Application>
  <DocSecurity>0</DocSecurity>
  <Lines>14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Aqua-SISE - Gestion des alertes - Spécifications fonctionnelles</vt:lpstr>
    </vt:vector>
  </TitlesOfParts>
  <Company>MSS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Aqua-SISE - Gestion des alertes - Spécifications fonctionnelles</dc:title>
  <dc:subject>Spécifications fonctionnelles</dc:subject>
  <dc:creator>SALON, Sonia (DGS/SG/DAD-BSIIP)</dc:creator>
  <cp:keywords/>
  <dc:description/>
  <cp:lastModifiedBy>FADY Vincent</cp:lastModifiedBy>
  <cp:revision>2</cp:revision>
  <cp:lastPrinted>2023-12-17T06:20:00Z</cp:lastPrinted>
  <dcterms:created xsi:type="dcterms:W3CDTF">2026-03-17T10:00:00Z</dcterms:created>
  <dcterms:modified xsi:type="dcterms:W3CDTF">2026-03-17T10:00:00Z</dcterms:modified>
  <cp:category>7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0x010100CCCB248C28594F45A19AAD930CC37F92</vt:lpwstr>
  </property>
  <property fmtid="{D5CDD505-2E9C-101B-9397-08002B2CF9AE}" pid="3" name="État">
    <vt:lpwstr>En cours</vt:lpwstr>
  </property>
  <property fmtid="{D5CDD505-2E9C-101B-9397-08002B2CF9AE}" pid="4" name="Module">
    <vt:lpwstr>Gestion des alertes</vt:lpwstr>
  </property>
  <property fmtid="{D5CDD505-2E9C-101B-9397-08002B2CF9AE}" pid="5" name="Sous-module">
    <vt:lpwstr>-</vt:lpwstr>
  </property>
  <property fmtid="{D5CDD505-2E9C-101B-9397-08002B2CF9AE}" pid="6" name="Module court">
    <vt:lpwstr>ALR</vt:lpwstr>
  </property>
  <property fmtid="{D5CDD505-2E9C-101B-9397-08002B2CF9AE}" pid="7" name="Sous-module court">
    <vt:lpwstr>-</vt:lpwstr>
  </property>
  <property fmtid="{D5CDD505-2E9C-101B-9397-08002B2CF9AE}" pid="8" name="ClassificationContentMarkingHeaderShapeIds">
    <vt:lpwstr>23f5e6be,1c10981a,53ecbce</vt:lpwstr>
  </property>
  <property fmtid="{D5CDD505-2E9C-101B-9397-08002B2CF9AE}" pid="9" name="ClassificationContentMarkingHeaderFontProps">
    <vt:lpwstr>#cf022b,8,Tahoma</vt:lpwstr>
  </property>
  <property fmtid="{D5CDD505-2E9C-101B-9397-08002B2CF9AE}" pid="10" name="ClassificationContentMarkingHeaderText">
    <vt:lpwstr>               C2 – Usage restreint</vt:lpwstr>
  </property>
  <property fmtid="{D5CDD505-2E9C-101B-9397-08002B2CF9AE}" pid="11" name="MSIP_Label_7bd1f144-26ac-4410-8fdb-05c7de218e82_Enabled">
    <vt:lpwstr>true</vt:lpwstr>
  </property>
  <property fmtid="{D5CDD505-2E9C-101B-9397-08002B2CF9AE}" pid="12" name="MSIP_Label_7bd1f144-26ac-4410-8fdb-05c7de218e82_SetDate">
    <vt:lpwstr>2023-11-13T10:28:39Z</vt:lpwstr>
  </property>
  <property fmtid="{D5CDD505-2E9C-101B-9397-08002B2CF9AE}" pid="13" name="MSIP_Label_7bd1f144-26ac-4410-8fdb-05c7de218e82_Method">
    <vt:lpwstr>Standard</vt:lpwstr>
  </property>
  <property fmtid="{D5CDD505-2E9C-101B-9397-08002B2CF9AE}" pid="14" name="MSIP_Label_7bd1f144-26ac-4410-8fdb-05c7de218e82_Name">
    <vt:lpwstr>FR Usage restreint</vt:lpwstr>
  </property>
  <property fmtid="{D5CDD505-2E9C-101B-9397-08002B2CF9AE}" pid="15" name="MSIP_Label_7bd1f144-26ac-4410-8fdb-05c7de218e82_SiteId">
    <vt:lpwstr>8b87af7d-8647-4dc7-8df4-5f69a2011bb5</vt:lpwstr>
  </property>
  <property fmtid="{D5CDD505-2E9C-101B-9397-08002B2CF9AE}" pid="16" name="MSIP_Label_7bd1f144-26ac-4410-8fdb-05c7de218e82_ActionId">
    <vt:lpwstr>d1f469bc-2e2c-4b4c-ad7f-5ea472683185</vt:lpwstr>
  </property>
  <property fmtid="{D5CDD505-2E9C-101B-9397-08002B2CF9AE}" pid="17" name="MSIP_Label_7bd1f144-26ac-4410-8fdb-05c7de218e82_ContentBits">
    <vt:lpwstr>3</vt:lpwstr>
  </property>
  <property fmtid="{D5CDD505-2E9C-101B-9397-08002B2CF9AE}" pid="18" name="MediaServiceImageTags">
    <vt:lpwstr/>
  </property>
  <property fmtid="{D5CDD505-2E9C-101B-9397-08002B2CF9AE}" pid="19" name="Order">
    <vt:r8>178000</vt:r8>
  </property>
  <property fmtid="{D5CDD505-2E9C-101B-9397-08002B2CF9AE}" pid="20" name="_ExtendedDescription">
    <vt:lpwstr/>
  </property>
  <property fmtid="{D5CDD505-2E9C-101B-9397-08002B2CF9AE}" pid="21" name="_dlc_DocIdItemGuid">
    <vt:lpwstr>f37733ba-082a-4b99-8e2b-c2bd060de3b2</vt:lpwstr>
  </property>
</Properties>
</file>